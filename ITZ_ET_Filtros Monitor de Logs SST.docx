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024982641"/>
        <w:docPartObj>
          <w:docPartGallery w:val="Cover Pages"/>
          <w:docPartUnique/>
        </w:docPartObj>
      </w:sdtPr>
      <w:sdtEndPr/>
      <w:sdtContent>
        <w:p w14:paraId="4A4D00EC" w14:textId="77777777" w:rsidR="005E4C09" w:rsidRDefault="005E4C09"/>
        <w:p w14:paraId="072933E8" w14:textId="77777777" w:rsidR="00465147" w:rsidRDefault="007772B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586D6C0" wp14:editId="30E954C0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4798060</wp:posOffset>
                    </wp:positionV>
                    <wp:extent cx="5753100" cy="4061460"/>
                    <wp:effectExtent l="0" t="0" r="13335" b="15240"/>
                    <wp:wrapSquare wrapText="bothSides"/>
                    <wp:docPr id="113" name="Caixa de Texto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0614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913DC0" w14:textId="0EB8D881" w:rsidR="00250393" w:rsidRDefault="009B2594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112F51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12F51" w:themeColor="text2" w:themeShade="BF"/>
                                      <w:sz w:val="52"/>
                                      <w:szCs w:val="52"/>
                                    </w:rPr>
                                    <w:alias w:val="Título"/>
                                    <w:tag w:val=""/>
                                    <w:id w:val="32247322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687A8D">
                                      <w:rPr>
                                        <w:caps/>
                                        <w:color w:val="112F51" w:themeColor="text2" w:themeShade="BF"/>
                                        <w:sz w:val="52"/>
                                        <w:szCs w:val="52"/>
                                      </w:rPr>
                                      <w:t xml:space="preserve">Especificação Técnica </w:t>
                                    </w:r>
                                    <w:r w:rsidR="006E409A">
                                      <w:rPr>
                                        <w:caps/>
                                        <w:color w:val="112F51" w:themeColor="text2" w:themeShade="BF"/>
                                        <w:sz w:val="52"/>
                                        <w:szCs w:val="52"/>
                                      </w:rPr>
                                      <w:t>–</w:t>
                                    </w:r>
                                    <w:r w:rsidR="00687A8D">
                                      <w:rPr>
                                        <w:caps/>
                                        <w:color w:val="112F51" w:themeColor="text2" w:themeShade="BF"/>
                                        <w:sz w:val="52"/>
                                        <w:szCs w:val="52"/>
                                      </w:rPr>
                                      <w:t xml:space="preserve"> </w:t>
                                    </w:r>
                                    <w:r w:rsidR="006E409A">
                                      <w:rPr>
                                        <w:caps/>
                                        <w:color w:val="112F51" w:themeColor="text2" w:themeShade="BF"/>
                                        <w:sz w:val="52"/>
                                        <w:szCs w:val="52"/>
                                      </w:rPr>
                                      <w:t>VIA VAREJO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-1652589558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CFAD9FA" w14:textId="1F7D93B3" w:rsidR="00250393" w:rsidRPr="00CA6BB1" w:rsidRDefault="00273F1F" w:rsidP="003148CF">
                                    <w:pPr>
                                      <w:pStyle w:val="SemEspaamento"/>
                                      <w:jc w:val="right"/>
                                      <w:rPr>
                                        <w:smallCap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 xml:space="preserve">ADIÇÃO DE </w:t>
                                    </w:r>
                                    <w:r w:rsidR="00D5442C">
                                      <w:rPr>
                                        <w:smallCap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 xml:space="preserve">FILTROS </w:t>
                                    </w:r>
                                    <w:r>
                                      <w:rPr>
                                        <w:smallCap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 xml:space="preserve">- </w:t>
                                    </w:r>
                                    <w:r w:rsidR="00D5442C">
                                      <w:rPr>
                                        <w:smallCap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 xml:space="preserve">MONITOR DE LOGS </w:t>
                                    </w:r>
                                    <w:r w:rsidR="00A016BF">
                                      <w:rPr>
                                        <w:smallCaps/>
                                        <w:color w:val="595959" w:themeColor="text1" w:themeTint="A6"/>
                                        <w:sz w:val="36"/>
                                        <w:szCs w:val="36"/>
                                      </w:rPr>
                                      <w:t>SST</w:t>
                                    </w:r>
                                  </w:p>
                                </w:sdtContent>
                              </w:sdt>
                              <w:p w14:paraId="5E88FC86" w14:textId="77777777" w:rsidR="00250393" w:rsidRDefault="00250393" w:rsidP="003148CF">
                                <w:pPr>
                                  <w:pStyle w:val="SemEspaamento"/>
                                  <w:jc w:val="right"/>
                                  <w:rPr>
                                    <w:smallCaps/>
                                    <w:color w:val="17406D" w:themeColor="text2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586D6C0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13" o:spid="_x0000_s1026" type="#_x0000_t202" style="position:absolute;left:0;text-align:left;margin-left:0;margin-top:377.8pt;width:453pt;height:319.8pt;z-index:251660288;visibility:visible;mso-wrap-style:square;mso-width-percent:734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734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" filled="f" stroked="f" strokeweight=".5pt">
                    <v:textbox inset="0,0,0,0">
                      <w:txbxContent>
                        <w:p w14:paraId="56913DC0" w14:textId="0EB8D881" w:rsidR="00250393" w:rsidRDefault="009B2594">
                          <w:pPr>
                            <w:pStyle w:val="SemEspaamento"/>
                            <w:jc w:val="right"/>
                            <w:rPr>
                              <w:caps/>
                              <w:color w:val="112F51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112F51" w:themeColor="text2" w:themeShade="BF"/>
                                <w:sz w:val="52"/>
                                <w:szCs w:val="52"/>
                              </w:rPr>
                              <w:alias w:val="Título"/>
                              <w:tag w:val=""/>
                              <w:id w:val="32247322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687A8D">
                                <w:rPr>
                                  <w:caps/>
                                  <w:color w:val="112F51" w:themeColor="text2" w:themeShade="BF"/>
                                  <w:sz w:val="52"/>
                                  <w:szCs w:val="52"/>
                                </w:rPr>
                                <w:t xml:space="preserve">Especificação Técnica </w:t>
                              </w:r>
                              <w:r w:rsidR="006E409A">
                                <w:rPr>
                                  <w:caps/>
                                  <w:color w:val="112F51" w:themeColor="text2" w:themeShade="BF"/>
                                  <w:sz w:val="52"/>
                                  <w:szCs w:val="52"/>
                                </w:rPr>
                                <w:t>–</w:t>
                              </w:r>
                              <w:r w:rsidR="00687A8D">
                                <w:rPr>
                                  <w:caps/>
                                  <w:color w:val="112F51" w:themeColor="text2" w:themeShade="BF"/>
                                  <w:sz w:val="52"/>
                                  <w:szCs w:val="52"/>
                                </w:rPr>
                                <w:t xml:space="preserve"> </w:t>
                              </w:r>
                              <w:r w:rsidR="006E409A">
                                <w:rPr>
                                  <w:caps/>
                                  <w:color w:val="112F51" w:themeColor="text2" w:themeShade="BF"/>
                                  <w:sz w:val="52"/>
                                  <w:szCs w:val="52"/>
                                </w:rPr>
                                <w:t>VIA VAREJO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595959" w:themeColor="text1" w:themeTint="A6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-1652589558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CFAD9FA" w14:textId="1F7D93B3" w:rsidR="00250393" w:rsidRPr="00CA6BB1" w:rsidRDefault="00273F1F" w:rsidP="003148CF">
                              <w:pPr>
                                <w:pStyle w:val="SemEspaamento"/>
                                <w:jc w:val="right"/>
                                <w:rPr>
                                  <w:smallCap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 xml:space="preserve">ADIÇÃO DE </w:t>
                              </w:r>
                              <w:r w:rsidR="00D5442C">
                                <w:rPr>
                                  <w:smallCap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 xml:space="preserve">FILTROS </w:t>
                              </w:r>
                              <w:r>
                                <w:rPr>
                                  <w:smallCap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 xml:space="preserve">- </w:t>
                              </w:r>
                              <w:r w:rsidR="00D5442C">
                                <w:rPr>
                                  <w:smallCap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 xml:space="preserve">MONITOR DE LOGS </w:t>
                              </w:r>
                              <w:r w:rsidR="00A016BF">
                                <w:rPr>
                                  <w:smallCaps/>
                                  <w:color w:val="595959" w:themeColor="text1" w:themeTint="A6"/>
                                  <w:sz w:val="36"/>
                                  <w:szCs w:val="36"/>
                                </w:rPr>
                                <w:t>SST</w:t>
                              </w:r>
                            </w:p>
                          </w:sdtContent>
                        </w:sdt>
                        <w:p w14:paraId="5E88FC86" w14:textId="77777777" w:rsidR="00250393" w:rsidRDefault="00250393" w:rsidP="003148CF">
                          <w:pPr>
                            <w:pStyle w:val="SemEspaamento"/>
                            <w:jc w:val="right"/>
                            <w:rPr>
                              <w:smallCaps/>
                              <w:color w:val="17406D" w:themeColor="text2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="005E4C0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2650ACB" wp14:editId="795BB455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972820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Caixa de Texto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12F51" w:themeColor="text2" w:themeShade="BF"/>
                                    <w:sz w:val="40"/>
                                    <w:szCs w:val="40"/>
                                  </w:rPr>
                                  <w:alias w:val="Data de Publicação"/>
                                  <w:tag w:val=""/>
                                  <w:id w:val="-1315253964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pt-B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3966CD98" w14:textId="62FC6AC3" w:rsidR="00250393" w:rsidRDefault="006E409A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112F51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12F51" w:themeColor="text2" w:themeShade="BF"/>
                                        <w:sz w:val="40"/>
                                        <w:szCs w:val="40"/>
                                      </w:rPr>
                                      <w:t>setembro</w:t>
                                    </w:r>
                                    <w:r w:rsidR="00D90518">
                                      <w:rPr>
                                        <w:caps/>
                                        <w:color w:val="112F51" w:themeColor="text2" w:themeShade="BF"/>
                                        <w:sz w:val="40"/>
                                        <w:szCs w:val="40"/>
                                      </w:rPr>
                                      <w:t xml:space="preserve"> de 202</w:t>
                                    </w:r>
                                    <w:r>
                                      <w:rPr>
                                        <w:caps/>
                                        <w:color w:val="112F51" w:themeColor="text2" w:themeShade="BF"/>
                                        <w:sz w:val="40"/>
                                        <w:szCs w:val="40"/>
                                      </w:rPr>
                                      <w:t>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2650ACB" id="Caixa de Texto 111" o:spid="_x0000_s1027" type="#_x0000_t202" style="position:absolute;left:0;text-align:left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12F51" w:themeColor="text2" w:themeShade="BF"/>
                              <w:sz w:val="40"/>
                              <w:szCs w:val="40"/>
                            </w:rPr>
                            <w:alias w:val="Data de Publicação"/>
                            <w:tag w:val=""/>
                            <w:id w:val="-1315253964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pt-B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3966CD98" w14:textId="62FC6AC3" w:rsidR="00250393" w:rsidRDefault="006E409A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112F51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112F51" w:themeColor="text2" w:themeShade="BF"/>
                                  <w:sz w:val="40"/>
                                  <w:szCs w:val="40"/>
                                </w:rPr>
                                <w:t>setembro</w:t>
                              </w:r>
                              <w:r w:rsidR="00D90518">
                                <w:rPr>
                                  <w:caps/>
                                  <w:color w:val="112F51" w:themeColor="text2" w:themeShade="BF"/>
                                  <w:sz w:val="40"/>
                                  <w:szCs w:val="40"/>
                                </w:rPr>
                                <w:t xml:space="preserve"> de 202</w:t>
                              </w:r>
                              <w:r>
                                <w:rPr>
                                  <w:caps/>
                                  <w:color w:val="112F51" w:themeColor="text2" w:themeShade="BF"/>
                                  <w:sz w:val="40"/>
                                  <w:szCs w:val="40"/>
                                </w:rPr>
                                <w:t>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E4C0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E220FA0" wp14:editId="0BBE4984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1133475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8949055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Caixa de Texto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854006544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7252F18" w14:textId="3620FD22" w:rsidR="00250393" w:rsidRDefault="00FC0239">
                                    <w:pPr>
                                      <w:pStyle w:val="SemEspaamento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Lucas Marques Oliva</w:t>
                                    </w:r>
                                  </w:p>
                                </w:sdtContent>
                              </w:sdt>
                              <w:p w14:paraId="588C72D3" w14:textId="77777777" w:rsidR="00250393" w:rsidRPr="0061510E" w:rsidRDefault="009B2594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191C9" w:themeColor="background2" w:themeShade="80"/>
                                      <w:sz w:val="20"/>
                                      <w:szCs w:val="20"/>
                                    </w:rPr>
                                    <w:alias w:val="Empresa"/>
                                    <w:tag w:val=""/>
                                    <w:id w:val="188104961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50393" w:rsidRPr="0061510E">
                                      <w:rPr>
                                        <w:caps/>
                                        <w:color w:val="2191C9" w:themeColor="background2" w:themeShade="80"/>
                                        <w:sz w:val="20"/>
                                        <w:szCs w:val="20"/>
                                      </w:rPr>
                                      <w:t>Intelligenza IT &amp; Business Solution</w:t>
                                    </w:r>
                                  </w:sdtContent>
                                </w:sdt>
                              </w:p>
                              <w:p w14:paraId="1F1DF0F4" w14:textId="77777777" w:rsidR="00250393" w:rsidRPr="0061510E" w:rsidRDefault="009B2594">
                                <w:pPr>
                                  <w:pStyle w:val="SemEspaamento"/>
                                  <w:jc w:val="right"/>
                                  <w:rPr>
                                    <w:caps/>
                                    <w:color w:val="0F6FC6" w:themeColor="accent1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olor w:val="0F6FC6" w:themeColor="accent1"/>
                                      <w:sz w:val="20"/>
                                      <w:szCs w:val="20"/>
                                    </w:rPr>
                                    <w:alias w:val="Endereço"/>
                                    <w:tag w:val=""/>
                                    <w:id w:val="520981730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250393" w:rsidRPr="0061510E">
                                      <w:rPr>
                                        <w:color w:val="0F6FC6" w:themeColor="accent1"/>
                                        <w:sz w:val="20"/>
                                        <w:szCs w:val="20"/>
                                      </w:rPr>
                                      <w:t>www.intelligenzait.com</w:t>
                                    </w:r>
                                  </w:sdtContent>
                                </w:sdt>
                                <w:r w:rsidR="00250393" w:rsidRPr="0061510E">
                                  <w:rPr>
                                    <w:color w:val="0F6FC6" w:themeColor="accent1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4E220FA0" id="Caixa de Texto 112" o:spid="_x0000_s1028" type="#_x0000_t202" style="position:absolute;left:0;text-align:left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854006544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7252F18" w14:textId="3620FD22" w:rsidR="00250393" w:rsidRDefault="00FC0239">
                              <w:pPr>
                                <w:pStyle w:val="SemEspaamento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Lucas Marques Oliva</w:t>
                              </w:r>
                            </w:p>
                          </w:sdtContent>
                        </w:sdt>
                        <w:p w14:paraId="588C72D3" w14:textId="77777777" w:rsidR="00250393" w:rsidRPr="0061510E" w:rsidRDefault="009B2594">
                          <w:pPr>
                            <w:pStyle w:val="SemEspaamento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191C9" w:themeColor="background2" w:themeShade="80"/>
                                <w:sz w:val="20"/>
                                <w:szCs w:val="20"/>
                              </w:rPr>
                              <w:alias w:val="Empresa"/>
                              <w:tag w:val=""/>
                              <w:id w:val="188104961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50393" w:rsidRPr="0061510E">
                                <w:rPr>
                                  <w:caps/>
                                  <w:color w:val="2191C9" w:themeColor="background2" w:themeShade="80"/>
                                  <w:sz w:val="20"/>
                                  <w:szCs w:val="20"/>
                                </w:rPr>
                                <w:t>Intelligenza IT &amp; Business Solution</w:t>
                              </w:r>
                            </w:sdtContent>
                          </w:sdt>
                        </w:p>
                        <w:p w14:paraId="1F1DF0F4" w14:textId="77777777" w:rsidR="00250393" w:rsidRPr="0061510E" w:rsidRDefault="009B2594">
                          <w:pPr>
                            <w:pStyle w:val="SemEspaamento"/>
                            <w:jc w:val="right"/>
                            <w:rPr>
                              <w:caps/>
                              <w:color w:val="0F6FC6" w:themeColor="accent1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olor w:val="0F6FC6" w:themeColor="accent1"/>
                                <w:sz w:val="20"/>
                                <w:szCs w:val="20"/>
                              </w:rPr>
                              <w:alias w:val="Endereço"/>
                              <w:tag w:val=""/>
                              <w:id w:val="520981730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250393" w:rsidRPr="0061510E">
                                <w:rPr>
                                  <w:color w:val="0F6FC6" w:themeColor="accent1"/>
                                  <w:sz w:val="20"/>
                                  <w:szCs w:val="20"/>
                                </w:rPr>
                                <w:t>www.intelligenzait.com</w:t>
                              </w:r>
                            </w:sdtContent>
                          </w:sdt>
                          <w:r w:rsidR="00250393" w:rsidRPr="0061510E">
                            <w:rPr>
                              <w:color w:val="0F6FC6" w:themeColor="accent1"/>
                              <w:sz w:val="20"/>
                              <w:szCs w:val="20"/>
                            </w:rPr>
                            <w:t xml:space="preserve">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E4C09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E16FF02" wp14:editId="7341B016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339725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upo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tângulo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tângulo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7D669C8" id="Grupo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">
                    <v:rect id="Retângulo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009dd9 [3205]" stroked="f" strokeweight="1pt"/>
                    <v:rect id="Retângulo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0f6fc6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  <w:r w:rsidR="005E4C09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595959" w:themeColor="text1" w:themeTint="A6"/>
          <w:sz w:val="21"/>
          <w:szCs w:val="21"/>
        </w:rPr>
        <w:id w:val="1444810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2B905E0" w14:textId="77777777" w:rsidR="00812FE6" w:rsidRDefault="00812FE6" w:rsidP="00812FE6">
          <w:pPr>
            <w:pStyle w:val="CabealhodoSumrio"/>
            <w:numPr>
              <w:ilvl w:val="0"/>
              <w:numId w:val="0"/>
            </w:numPr>
            <w:ind w:left="431" w:hanging="431"/>
          </w:pPr>
          <w:r>
            <w:t>Sumário</w:t>
          </w:r>
        </w:p>
        <w:p w14:paraId="1C8D30A6" w14:textId="09F3FF66" w:rsidR="00DF0EBB" w:rsidRDefault="00812FE6">
          <w:pPr>
            <w:pStyle w:val="Sumrio1"/>
            <w:tabs>
              <w:tab w:val="left" w:pos="420"/>
              <w:tab w:val="right" w:leader="underscore" w:pos="10456"/>
            </w:tabs>
            <w:rPr>
              <w:rFonts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352079" w:history="1">
            <w:r w:rsidR="00DF0EBB" w:rsidRPr="004C11F0">
              <w:rPr>
                <w:rStyle w:val="Hyperlink"/>
                <w:noProof/>
              </w:rPr>
              <w:t>1</w:t>
            </w:r>
            <w:r w:rsidR="00DF0EBB">
              <w:rPr>
                <w:rFonts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DF0EBB" w:rsidRPr="004C11F0">
              <w:rPr>
                <w:rStyle w:val="Hyperlink"/>
                <w:noProof/>
              </w:rPr>
              <w:t>Informações do Processo</w:t>
            </w:r>
            <w:r w:rsidR="00DF0EBB">
              <w:rPr>
                <w:noProof/>
                <w:webHidden/>
              </w:rPr>
              <w:tab/>
            </w:r>
            <w:r w:rsidR="00DF0EBB">
              <w:rPr>
                <w:noProof/>
                <w:webHidden/>
              </w:rPr>
              <w:fldChar w:fldCharType="begin"/>
            </w:r>
            <w:r w:rsidR="00DF0EBB">
              <w:rPr>
                <w:noProof/>
                <w:webHidden/>
              </w:rPr>
              <w:instrText xml:space="preserve"> PAGEREF _Toc113352079 \h </w:instrText>
            </w:r>
            <w:r w:rsidR="00DF0EBB">
              <w:rPr>
                <w:noProof/>
                <w:webHidden/>
              </w:rPr>
            </w:r>
            <w:r w:rsidR="00DF0EBB">
              <w:rPr>
                <w:noProof/>
                <w:webHidden/>
              </w:rPr>
              <w:fldChar w:fldCharType="separate"/>
            </w:r>
            <w:r w:rsidR="00DF0EBB">
              <w:rPr>
                <w:noProof/>
                <w:webHidden/>
              </w:rPr>
              <w:t>2</w:t>
            </w:r>
            <w:r w:rsidR="00DF0EBB">
              <w:rPr>
                <w:noProof/>
                <w:webHidden/>
              </w:rPr>
              <w:fldChar w:fldCharType="end"/>
            </w:r>
          </w:hyperlink>
        </w:p>
        <w:p w14:paraId="6F9021AD" w14:textId="54EEC2AB" w:rsidR="00DF0EBB" w:rsidRDefault="009B2594">
          <w:pPr>
            <w:pStyle w:val="Sumrio1"/>
            <w:tabs>
              <w:tab w:val="left" w:pos="420"/>
              <w:tab w:val="right" w:leader="underscore" w:pos="10456"/>
            </w:tabs>
            <w:rPr>
              <w:rFonts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pt-BR"/>
            </w:rPr>
          </w:pPr>
          <w:hyperlink w:anchor="_Toc113352080" w:history="1">
            <w:r w:rsidR="00DF0EBB" w:rsidRPr="004C11F0">
              <w:rPr>
                <w:rStyle w:val="Hyperlink"/>
                <w:rFonts w:ascii="Segoe UI Symbol" w:hAnsi="Segoe UI Symbol" w:cs="Segoe UI Symbol"/>
                <w:noProof/>
              </w:rPr>
              <w:t>2</w:t>
            </w:r>
            <w:r w:rsidR="00DF0EBB">
              <w:rPr>
                <w:rFonts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DF0EBB" w:rsidRPr="004C11F0">
              <w:rPr>
                <w:rStyle w:val="Hyperlink"/>
                <w:noProof/>
              </w:rPr>
              <w:t>Tipo de desenvolvimento</w:t>
            </w:r>
            <w:r w:rsidR="00DF0EBB">
              <w:rPr>
                <w:noProof/>
                <w:webHidden/>
              </w:rPr>
              <w:tab/>
            </w:r>
            <w:r w:rsidR="00DF0EBB">
              <w:rPr>
                <w:noProof/>
                <w:webHidden/>
              </w:rPr>
              <w:fldChar w:fldCharType="begin"/>
            </w:r>
            <w:r w:rsidR="00DF0EBB">
              <w:rPr>
                <w:noProof/>
                <w:webHidden/>
              </w:rPr>
              <w:instrText xml:space="preserve"> PAGEREF _Toc113352080 \h </w:instrText>
            </w:r>
            <w:r w:rsidR="00DF0EBB">
              <w:rPr>
                <w:noProof/>
                <w:webHidden/>
              </w:rPr>
            </w:r>
            <w:r w:rsidR="00DF0EBB">
              <w:rPr>
                <w:noProof/>
                <w:webHidden/>
              </w:rPr>
              <w:fldChar w:fldCharType="separate"/>
            </w:r>
            <w:r w:rsidR="00DF0EBB">
              <w:rPr>
                <w:noProof/>
                <w:webHidden/>
              </w:rPr>
              <w:t>3</w:t>
            </w:r>
            <w:r w:rsidR="00DF0EBB">
              <w:rPr>
                <w:noProof/>
                <w:webHidden/>
              </w:rPr>
              <w:fldChar w:fldCharType="end"/>
            </w:r>
          </w:hyperlink>
        </w:p>
        <w:p w14:paraId="0768CDBB" w14:textId="475FA9DF" w:rsidR="00DF0EBB" w:rsidRDefault="009B2594">
          <w:pPr>
            <w:pStyle w:val="Sumrio2"/>
            <w:tabs>
              <w:tab w:val="left" w:pos="840"/>
              <w:tab w:val="right" w:leader="underscore" w:pos="10456"/>
            </w:tabs>
            <w:rPr>
              <w:rFonts w:cstheme="minorBidi"/>
              <w:b w:val="0"/>
              <w:bCs w:val="0"/>
              <w:noProof/>
              <w:color w:val="auto"/>
              <w:lang w:eastAsia="pt-BR"/>
            </w:rPr>
          </w:pPr>
          <w:hyperlink w:anchor="_Toc113352081" w:history="1">
            <w:r w:rsidR="00DF0EBB" w:rsidRPr="004C11F0">
              <w:rPr>
                <w:rStyle w:val="Hyperlink"/>
                <w:noProof/>
              </w:rPr>
              <w:t>2.1</w:t>
            </w:r>
            <w:r w:rsidR="00DF0EBB">
              <w:rPr>
                <w:rFonts w:cstheme="minorBidi"/>
                <w:b w:val="0"/>
                <w:bCs w:val="0"/>
                <w:noProof/>
                <w:color w:val="auto"/>
                <w:lang w:eastAsia="pt-BR"/>
              </w:rPr>
              <w:tab/>
            </w:r>
            <w:r w:rsidR="00DF0EBB" w:rsidRPr="004C11F0">
              <w:rPr>
                <w:rStyle w:val="Hyperlink"/>
                <w:noProof/>
              </w:rPr>
              <w:t>Complexidade</w:t>
            </w:r>
            <w:r w:rsidR="00DF0EBB">
              <w:rPr>
                <w:noProof/>
                <w:webHidden/>
              </w:rPr>
              <w:tab/>
            </w:r>
            <w:r w:rsidR="00DF0EBB">
              <w:rPr>
                <w:noProof/>
                <w:webHidden/>
              </w:rPr>
              <w:fldChar w:fldCharType="begin"/>
            </w:r>
            <w:r w:rsidR="00DF0EBB">
              <w:rPr>
                <w:noProof/>
                <w:webHidden/>
              </w:rPr>
              <w:instrText xml:space="preserve"> PAGEREF _Toc113352081 \h </w:instrText>
            </w:r>
            <w:r w:rsidR="00DF0EBB">
              <w:rPr>
                <w:noProof/>
                <w:webHidden/>
              </w:rPr>
            </w:r>
            <w:r w:rsidR="00DF0EBB">
              <w:rPr>
                <w:noProof/>
                <w:webHidden/>
              </w:rPr>
              <w:fldChar w:fldCharType="separate"/>
            </w:r>
            <w:r w:rsidR="00DF0EBB">
              <w:rPr>
                <w:noProof/>
                <w:webHidden/>
              </w:rPr>
              <w:t>3</w:t>
            </w:r>
            <w:r w:rsidR="00DF0EBB">
              <w:rPr>
                <w:noProof/>
                <w:webHidden/>
              </w:rPr>
              <w:fldChar w:fldCharType="end"/>
            </w:r>
          </w:hyperlink>
        </w:p>
        <w:p w14:paraId="5AA9375A" w14:textId="45F12612" w:rsidR="00DF0EBB" w:rsidRDefault="009B2594">
          <w:pPr>
            <w:pStyle w:val="Sumrio1"/>
            <w:tabs>
              <w:tab w:val="left" w:pos="420"/>
              <w:tab w:val="right" w:leader="underscore" w:pos="10456"/>
            </w:tabs>
            <w:rPr>
              <w:rFonts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pt-BR"/>
            </w:rPr>
          </w:pPr>
          <w:hyperlink w:anchor="_Toc113352082" w:history="1">
            <w:r w:rsidR="00DF0EBB" w:rsidRPr="004C11F0">
              <w:rPr>
                <w:rStyle w:val="Hyperlink"/>
                <w:noProof/>
              </w:rPr>
              <w:t>3</w:t>
            </w:r>
            <w:r w:rsidR="00DF0EBB">
              <w:rPr>
                <w:rFonts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DF0EBB" w:rsidRPr="004C11F0">
              <w:rPr>
                <w:rStyle w:val="Hyperlink"/>
                <w:noProof/>
              </w:rPr>
              <w:t>Objetivo</w:t>
            </w:r>
            <w:r w:rsidR="00DF0EBB">
              <w:rPr>
                <w:noProof/>
                <w:webHidden/>
              </w:rPr>
              <w:tab/>
            </w:r>
            <w:r w:rsidR="00DF0EBB">
              <w:rPr>
                <w:noProof/>
                <w:webHidden/>
              </w:rPr>
              <w:fldChar w:fldCharType="begin"/>
            </w:r>
            <w:r w:rsidR="00DF0EBB">
              <w:rPr>
                <w:noProof/>
                <w:webHidden/>
              </w:rPr>
              <w:instrText xml:space="preserve"> PAGEREF _Toc113352082 \h </w:instrText>
            </w:r>
            <w:r w:rsidR="00DF0EBB">
              <w:rPr>
                <w:noProof/>
                <w:webHidden/>
              </w:rPr>
            </w:r>
            <w:r w:rsidR="00DF0EBB">
              <w:rPr>
                <w:noProof/>
                <w:webHidden/>
              </w:rPr>
              <w:fldChar w:fldCharType="separate"/>
            </w:r>
            <w:r w:rsidR="00DF0EBB">
              <w:rPr>
                <w:noProof/>
                <w:webHidden/>
              </w:rPr>
              <w:t>1</w:t>
            </w:r>
            <w:r w:rsidR="00DF0EBB">
              <w:rPr>
                <w:noProof/>
                <w:webHidden/>
              </w:rPr>
              <w:fldChar w:fldCharType="end"/>
            </w:r>
          </w:hyperlink>
        </w:p>
        <w:p w14:paraId="28BD6F48" w14:textId="5F081FA1" w:rsidR="00DF0EBB" w:rsidRDefault="009B2594">
          <w:pPr>
            <w:pStyle w:val="Sumrio2"/>
            <w:tabs>
              <w:tab w:val="left" w:pos="840"/>
              <w:tab w:val="right" w:leader="underscore" w:pos="10456"/>
            </w:tabs>
            <w:rPr>
              <w:rFonts w:cstheme="minorBidi"/>
              <w:b w:val="0"/>
              <w:bCs w:val="0"/>
              <w:noProof/>
              <w:color w:val="auto"/>
              <w:lang w:eastAsia="pt-BR"/>
            </w:rPr>
          </w:pPr>
          <w:hyperlink w:anchor="_Toc113352083" w:history="1">
            <w:r w:rsidR="00DF0EBB" w:rsidRPr="004C11F0">
              <w:rPr>
                <w:rStyle w:val="Hyperlink"/>
                <w:noProof/>
              </w:rPr>
              <w:t>3.1</w:t>
            </w:r>
            <w:r w:rsidR="00DF0EBB">
              <w:rPr>
                <w:rFonts w:cstheme="minorBidi"/>
                <w:b w:val="0"/>
                <w:bCs w:val="0"/>
                <w:noProof/>
                <w:color w:val="auto"/>
                <w:lang w:eastAsia="pt-BR"/>
              </w:rPr>
              <w:tab/>
            </w:r>
            <w:r w:rsidR="00DF0EBB" w:rsidRPr="004C11F0">
              <w:rPr>
                <w:rStyle w:val="Hyperlink"/>
                <w:noProof/>
              </w:rPr>
              <w:t>GAP Atual</w:t>
            </w:r>
            <w:r w:rsidR="00DF0EBB">
              <w:rPr>
                <w:noProof/>
                <w:webHidden/>
              </w:rPr>
              <w:tab/>
            </w:r>
            <w:r w:rsidR="00DF0EBB">
              <w:rPr>
                <w:noProof/>
                <w:webHidden/>
              </w:rPr>
              <w:fldChar w:fldCharType="begin"/>
            </w:r>
            <w:r w:rsidR="00DF0EBB">
              <w:rPr>
                <w:noProof/>
                <w:webHidden/>
              </w:rPr>
              <w:instrText xml:space="preserve"> PAGEREF _Toc113352083 \h </w:instrText>
            </w:r>
            <w:r w:rsidR="00DF0EBB">
              <w:rPr>
                <w:noProof/>
                <w:webHidden/>
              </w:rPr>
            </w:r>
            <w:r w:rsidR="00DF0EBB">
              <w:rPr>
                <w:noProof/>
                <w:webHidden/>
              </w:rPr>
              <w:fldChar w:fldCharType="separate"/>
            </w:r>
            <w:r w:rsidR="00DF0EBB">
              <w:rPr>
                <w:noProof/>
                <w:webHidden/>
              </w:rPr>
              <w:t>1</w:t>
            </w:r>
            <w:r w:rsidR="00DF0EBB">
              <w:rPr>
                <w:noProof/>
                <w:webHidden/>
              </w:rPr>
              <w:fldChar w:fldCharType="end"/>
            </w:r>
          </w:hyperlink>
        </w:p>
        <w:p w14:paraId="0662F31A" w14:textId="2A3B03E5" w:rsidR="00DF0EBB" w:rsidRDefault="009B2594">
          <w:pPr>
            <w:pStyle w:val="Sumrio2"/>
            <w:tabs>
              <w:tab w:val="left" w:pos="840"/>
              <w:tab w:val="right" w:leader="underscore" w:pos="10456"/>
            </w:tabs>
            <w:rPr>
              <w:rFonts w:cstheme="minorBidi"/>
              <w:b w:val="0"/>
              <w:bCs w:val="0"/>
              <w:noProof/>
              <w:color w:val="auto"/>
              <w:lang w:eastAsia="pt-BR"/>
            </w:rPr>
          </w:pPr>
          <w:hyperlink w:anchor="_Toc113352084" w:history="1">
            <w:r w:rsidR="00DF0EBB" w:rsidRPr="004C11F0">
              <w:rPr>
                <w:rStyle w:val="Hyperlink"/>
                <w:noProof/>
              </w:rPr>
              <w:t>3.2</w:t>
            </w:r>
            <w:r w:rsidR="00DF0EBB">
              <w:rPr>
                <w:rFonts w:cstheme="minorBidi"/>
                <w:b w:val="0"/>
                <w:bCs w:val="0"/>
                <w:noProof/>
                <w:color w:val="auto"/>
                <w:lang w:eastAsia="pt-BR"/>
              </w:rPr>
              <w:tab/>
            </w:r>
            <w:r w:rsidR="00DF0EBB" w:rsidRPr="004C11F0">
              <w:rPr>
                <w:rStyle w:val="Hyperlink"/>
                <w:noProof/>
              </w:rPr>
              <w:t>Resumo da solução / documento</w:t>
            </w:r>
            <w:r w:rsidR="00DF0EBB">
              <w:rPr>
                <w:noProof/>
                <w:webHidden/>
              </w:rPr>
              <w:tab/>
            </w:r>
            <w:r w:rsidR="00DF0EBB">
              <w:rPr>
                <w:noProof/>
                <w:webHidden/>
              </w:rPr>
              <w:fldChar w:fldCharType="begin"/>
            </w:r>
            <w:r w:rsidR="00DF0EBB">
              <w:rPr>
                <w:noProof/>
                <w:webHidden/>
              </w:rPr>
              <w:instrText xml:space="preserve"> PAGEREF _Toc113352084 \h </w:instrText>
            </w:r>
            <w:r w:rsidR="00DF0EBB">
              <w:rPr>
                <w:noProof/>
                <w:webHidden/>
              </w:rPr>
            </w:r>
            <w:r w:rsidR="00DF0EBB">
              <w:rPr>
                <w:noProof/>
                <w:webHidden/>
              </w:rPr>
              <w:fldChar w:fldCharType="separate"/>
            </w:r>
            <w:r w:rsidR="00DF0EBB">
              <w:rPr>
                <w:noProof/>
                <w:webHidden/>
              </w:rPr>
              <w:t>1</w:t>
            </w:r>
            <w:r w:rsidR="00DF0EBB">
              <w:rPr>
                <w:noProof/>
                <w:webHidden/>
              </w:rPr>
              <w:fldChar w:fldCharType="end"/>
            </w:r>
          </w:hyperlink>
        </w:p>
        <w:p w14:paraId="1D14ED09" w14:textId="271F451F" w:rsidR="00DF0EBB" w:rsidRDefault="009B2594">
          <w:pPr>
            <w:pStyle w:val="Sumrio1"/>
            <w:tabs>
              <w:tab w:val="left" w:pos="420"/>
              <w:tab w:val="right" w:leader="underscore" w:pos="10456"/>
            </w:tabs>
            <w:rPr>
              <w:rFonts w:cstheme="minorBidi"/>
              <w:b w:val="0"/>
              <w:bCs w:val="0"/>
              <w:i w:val="0"/>
              <w:iCs w:val="0"/>
              <w:noProof/>
              <w:color w:val="auto"/>
              <w:sz w:val="22"/>
              <w:szCs w:val="22"/>
              <w:lang w:eastAsia="pt-BR"/>
            </w:rPr>
          </w:pPr>
          <w:hyperlink w:anchor="_Toc113352085" w:history="1">
            <w:r w:rsidR="00DF0EBB" w:rsidRPr="004C11F0">
              <w:rPr>
                <w:rStyle w:val="Hyperlink"/>
                <w:noProof/>
              </w:rPr>
              <w:t>4</w:t>
            </w:r>
            <w:r w:rsidR="00DF0EBB">
              <w:rPr>
                <w:rFonts w:cstheme="minorBidi"/>
                <w:b w:val="0"/>
                <w:bCs w:val="0"/>
                <w:i w:val="0"/>
                <w:iCs w:val="0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DF0EBB" w:rsidRPr="004C11F0">
              <w:rPr>
                <w:rStyle w:val="Hyperlink"/>
                <w:noProof/>
              </w:rPr>
              <w:t>Desenvolvimento</w:t>
            </w:r>
            <w:r w:rsidR="00DF0EBB">
              <w:rPr>
                <w:noProof/>
                <w:webHidden/>
              </w:rPr>
              <w:tab/>
            </w:r>
            <w:r w:rsidR="00DF0EBB">
              <w:rPr>
                <w:noProof/>
                <w:webHidden/>
              </w:rPr>
              <w:fldChar w:fldCharType="begin"/>
            </w:r>
            <w:r w:rsidR="00DF0EBB">
              <w:rPr>
                <w:noProof/>
                <w:webHidden/>
              </w:rPr>
              <w:instrText xml:space="preserve"> PAGEREF _Toc113352085 \h </w:instrText>
            </w:r>
            <w:r w:rsidR="00DF0EBB">
              <w:rPr>
                <w:noProof/>
                <w:webHidden/>
              </w:rPr>
            </w:r>
            <w:r w:rsidR="00DF0EBB">
              <w:rPr>
                <w:noProof/>
                <w:webHidden/>
              </w:rPr>
              <w:fldChar w:fldCharType="separate"/>
            </w:r>
            <w:r w:rsidR="00DF0EBB">
              <w:rPr>
                <w:noProof/>
                <w:webHidden/>
              </w:rPr>
              <w:t>2</w:t>
            </w:r>
            <w:r w:rsidR="00DF0EBB">
              <w:rPr>
                <w:noProof/>
                <w:webHidden/>
              </w:rPr>
              <w:fldChar w:fldCharType="end"/>
            </w:r>
          </w:hyperlink>
        </w:p>
        <w:p w14:paraId="46D63BC6" w14:textId="2C68335B" w:rsidR="00DF0EBB" w:rsidRDefault="009B2594">
          <w:pPr>
            <w:pStyle w:val="Sumrio2"/>
            <w:tabs>
              <w:tab w:val="left" w:pos="840"/>
              <w:tab w:val="right" w:leader="underscore" w:pos="10456"/>
            </w:tabs>
            <w:rPr>
              <w:rFonts w:cstheme="minorBidi"/>
              <w:b w:val="0"/>
              <w:bCs w:val="0"/>
              <w:noProof/>
              <w:color w:val="auto"/>
              <w:lang w:eastAsia="pt-BR"/>
            </w:rPr>
          </w:pPr>
          <w:hyperlink w:anchor="_Toc113352086" w:history="1">
            <w:r w:rsidR="00DF0EBB" w:rsidRPr="004C11F0">
              <w:rPr>
                <w:rStyle w:val="Hyperlink"/>
                <w:noProof/>
              </w:rPr>
              <w:t>4.1</w:t>
            </w:r>
            <w:r w:rsidR="00DF0EBB">
              <w:rPr>
                <w:rFonts w:cstheme="minorBidi"/>
                <w:b w:val="0"/>
                <w:bCs w:val="0"/>
                <w:noProof/>
                <w:color w:val="auto"/>
                <w:lang w:eastAsia="pt-BR"/>
              </w:rPr>
              <w:tab/>
            </w:r>
            <w:r w:rsidR="00DF0EBB" w:rsidRPr="004C11F0">
              <w:rPr>
                <w:rStyle w:val="Hyperlink"/>
                <w:noProof/>
              </w:rPr>
              <w:t>Tela de seleção</w:t>
            </w:r>
            <w:r w:rsidR="00DF0EBB">
              <w:rPr>
                <w:noProof/>
                <w:webHidden/>
              </w:rPr>
              <w:tab/>
            </w:r>
            <w:r w:rsidR="00DF0EBB">
              <w:rPr>
                <w:noProof/>
                <w:webHidden/>
              </w:rPr>
              <w:fldChar w:fldCharType="begin"/>
            </w:r>
            <w:r w:rsidR="00DF0EBB">
              <w:rPr>
                <w:noProof/>
                <w:webHidden/>
              </w:rPr>
              <w:instrText xml:space="preserve"> PAGEREF _Toc113352086 \h </w:instrText>
            </w:r>
            <w:r w:rsidR="00DF0EBB">
              <w:rPr>
                <w:noProof/>
                <w:webHidden/>
              </w:rPr>
            </w:r>
            <w:r w:rsidR="00DF0EBB">
              <w:rPr>
                <w:noProof/>
                <w:webHidden/>
              </w:rPr>
              <w:fldChar w:fldCharType="separate"/>
            </w:r>
            <w:r w:rsidR="00DF0EBB">
              <w:rPr>
                <w:noProof/>
                <w:webHidden/>
              </w:rPr>
              <w:t>2</w:t>
            </w:r>
            <w:r w:rsidR="00DF0EBB">
              <w:rPr>
                <w:noProof/>
                <w:webHidden/>
              </w:rPr>
              <w:fldChar w:fldCharType="end"/>
            </w:r>
          </w:hyperlink>
        </w:p>
        <w:p w14:paraId="23BFFC0A" w14:textId="1622E557" w:rsidR="00DF0EBB" w:rsidRDefault="009B2594">
          <w:pPr>
            <w:pStyle w:val="Sumrio2"/>
            <w:tabs>
              <w:tab w:val="left" w:pos="840"/>
              <w:tab w:val="right" w:leader="underscore" w:pos="10456"/>
            </w:tabs>
            <w:rPr>
              <w:rFonts w:cstheme="minorBidi"/>
              <w:b w:val="0"/>
              <w:bCs w:val="0"/>
              <w:noProof/>
              <w:color w:val="auto"/>
              <w:lang w:eastAsia="pt-BR"/>
            </w:rPr>
          </w:pPr>
          <w:hyperlink w:anchor="_Toc113352087" w:history="1">
            <w:r w:rsidR="00DF0EBB" w:rsidRPr="004C11F0">
              <w:rPr>
                <w:rStyle w:val="Hyperlink"/>
                <w:noProof/>
              </w:rPr>
              <w:t>4.2</w:t>
            </w:r>
            <w:r w:rsidR="00DF0EBB">
              <w:rPr>
                <w:rFonts w:cstheme="minorBidi"/>
                <w:b w:val="0"/>
                <w:bCs w:val="0"/>
                <w:noProof/>
                <w:color w:val="auto"/>
                <w:lang w:eastAsia="pt-BR"/>
              </w:rPr>
              <w:tab/>
            </w:r>
            <w:r w:rsidR="00DF0EBB" w:rsidRPr="004C11F0">
              <w:rPr>
                <w:rStyle w:val="Hyperlink"/>
                <w:noProof/>
              </w:rPr>
              <w:t>Lógica de Processamento</w:t>
            </w:r>
            <w:r w:rsidR="00DF0EBB">
              <w:rPr>
                <w:noProof/>
                <w:webHidden/>
              </w:rPr>
              <w:tab/>
            </w:r>
            <w:r w:rsidR="00DF0EBB">
              <w:rPr>
                <w:noProof/>
                <w:webHidden/>
              </w:rPr>
              <w:fldChar w:fldCharType="begin"/>
            </w:r>
            <w:r w:rsidR="00DF0EBB">
              <w:rPr>
                <w:noProof/>
                <w:webHidden/>
              </w:rPr>
              <w:instrText xml:space="preserve"> PAGEREF _Toc113352087 \h </w:instrText>
            </w:r>
            <w:r w:rsidR="00DF0EBB">
              <w:rPr>
                <w:noProof/>
                <w:webHidden/>
              </w:rPr>
            </w:r>
            <w:r w:rsidR="00DF0EBB">
              <w:rPr>
                <w:noProof/>
                <w:webHidden/>
              </w:rPr>
              <w:fldChar w:fldCharType="separate"/>
            </w:r>
            <w:r w:rsidR="00DF0EBB">
              <w:rPr>
                <w:noProof/>
                <w:webHidden/>
              </w:rPr>
              <w:t>2</w:t>
            </w:r>
            <w:r w:rsidR="00DF0EBB">
              <w:rPr>
                <w:noProof/>
                <w:webHidden/>
              </w:rPr>
              <w:fldChar w:fldCharType="end"/>
            </w:r>
          </w:hyperlink>
        </w:p>
        <w:p w14:paraId="1734CEB2" w14:textId="2A6D52B0" w:rsidR="00DF0EBB" w:rsidRDefault="009B2594">
          <w:pPr>
            <w:pStyle w:val="Sumrio3"/>
            <w:tabs>
              <w:tab w:val="left" w:pos="1050"/>
              <w:tab w:val="right" w:leader="underscore" w:pos="10456"/>
            </w:tabs>
            <w:rPr>
              <w:rFonts w:cstheme="minorBidi"/>
              <w:noProof/>
              <w:color w:val="auto"/>
              <w:sz w:val="22"/>
              <w:szCs w:val="22"/>
              <w:lang w:eastAsia="pt-BR"/>
            </w:rPr>
          </w:pPr>
          <w:hyperlink w:anchor="_Toc113352088" w:history="1">
            <w:r w:rsidR="00DF0EBB" w:rsidRPr="004C11F0">
              <w:rPr>
                <w:rStyle w:val="Hyperlink"/>
                <w:noProof/>
              </w:rPr>
              <w:t>4.2.1</w:t>
            </w:r>
            <w:r w:rsidR="00DF0EBB">
              <w:rPr>
                <w:rFonts w:cstheme="minorBidi"/>
                <w:noProof/>
                <w:color w:val="auto"/>
                <w:sz w:val="22"/>
                <w:szCs w:val="22"/>
                <w:lang w:eastAsia="pt-BR"/>
              </w:rPr>
              <w:tab/>
            </w:r>
            <w:r w:rsidR="00DF0EBB" w:rsidRPr="004C11F0">
              <w:rPr>
                <w:rStyle w:val="Hyperlink"/>
                <w:noProof/>
              </w:rPr>
              <w:t xml:space="preserve">Lógica do programa </w:t>
            </w:r>
            <w:r w:rsidR="00DF0EBB" w:rsidRPr="004C11F0">
              <w:rPr>
                <w:rStyle w:val="Hyperlink"/>
                <w:b/>
                <w:noProof/>
              </w:rPr>
              <w:t>ZINTSOCRP0003 (Alterações realizadas)</w:t>
            </w:r>
            <w:r w:rsidR="00DF0EBB">
              <w:rPr>
                <w:noProof/>
                <w:webHidden/>
              </w:rPr>
              <w:tab/>
            </w:r>
            <w:r w:rsidR="00DF0EBB">
              <w:rPr>
                <w:noProof/>
                <w:webHidden/>
              </w:rPr>
              <w:fldChar w:fldCharType="begin"/>
            </w:r>
            <w:r w:rsidR="00DF0EBB">
              <w:rPr>
                <w:noProof/>
                <w:webHidden/>
              </w:rPr>
              <w:instrText xml:space="preserve"> PAGEREF _Toc113352088 \h </w:instrText>
            </w:r>
            <w:r w:rsidR="00DF0EBB">
              <w:rPr>
                <w:noProof/>
                <w:webHidden/>
              </w:rPr>
            </w:r>
            <w:r w:rsidR="00DF0EBB">
              <w:rPr>
                <w:noProof/>
                <w:webHidden/>
              </w:rPr>
              <w:fldChar w:fldCharType="separate"/>
            </w:r>
            <w:r w:rsidR="00DF0EBB">
              <w:rPr>
                <w:noProof/>
                <w:webHidden/>
              </w:rPr>
              <w:t>2</w:t>
            </w:r>
            <w:r w:rsidR="00DF0EBB">
              <w:rPr>
                <w:noProof/>
                <w:webHidden/>
              </w:rPr>
              <w:fldChar w:fldCharType="end"/>
            </w:r>
          </w:hyperlink>
        </w:p>
        <w:p w14:paraId="5FEA4BF1" w14:textId="23428025" w:rsidR="00DF0EBB" w:rsidRDefault="009B2594">
          <w:pPr>
            <w:pStyle w:val="Sumrio2"/>
            <w:tabs>
              <w:tab w:val="left" w:pos="840"/>
              <w:tab w:val="right" w:leader="underscore" w:pos="10456"/>
            </w:tabs>
            <w:rPr>
              <w:rFonts w:cstheme="minorBidi"/>
              <w:b w:val="0"/>
              <w:bCs w:val="0"/>
              <w:noProof/>
              <w:color w:val="auto"/>
              <w:lang w:eastAsia="pt-BR"/>
            </w:rPr>
          </w:pPr>
          <w:hyperlink w:anchor="_Toc113352089" w:history="1">
            <w:r w:rsidR="00DF0EBB" w:rsidRPr="004C11F0">
              <w:rPr>
                <w:rStyle w:val="Hyperlink"/>
                <w:noProof/>
              </w:rPr>
              <w:t>4.3</w:t>
            </w:r>
            <w:r w:rsidR="00DF0EBB">
              <w:rPr>
                <w:rFonts w:cstheme="minorBidi"/>
                <w:b w:val="0"/>
                <w:bCs w:val="0"/>
                <w:noProof/>
                <w:color w:val="auto"/>
                <w:lang w:eastAsia="pt-BR"/>
              </w:rPr>
              <w:tab/>
            </w:r>
            <w:r w:rsidR="00DF0EBB" w:rsidRPr="004C11F0">
              <w:rPr>
                <w:rStyle w:val="Hyperlink"/>
                <w:noProof/>
              </w:rPr>
              <w:t>Saída</w:t>
            </w:r>
            <w:r w:rsidR="00DF0EBB">
              <w:rPr>
                <w:noProof/>
                <w:webHidden/>
              </w:rPr>
              <w:tab/>
            </w:r>
            <w:r w:rsidR="00DF0EBB">
              <w:rPr>
                <w:noProof/>
                <w:webHidden/>
              </w:rPr>
              <w:fldChar w:fldCharType="begin"/>
            </w:r>
            <w:r w:rsidR="00DF0EBB">
              <w:rPr>
                <w:noProof/>
                <w:webHidden/>
              </w:rPr>
              <w:instrText xml:space="preserve"> PAGEREF _Toc113352089 \h </w:instrText>
            </w:r>
            <w:r w:rsidR="00DF0EBB">
              <w:rPr>
                <w:noProof/>
                <w:webHidden/>
              </w:rPr>
            </w:r>
            <w:r w:rsidR="00DF0EBB">
              <w:rPr>
                <w:noProof/>
                <w:webHidden/>
              </w:rPr>
              <w:fldChar w:fldCharType="separate"/>
            </w:r>
            <w:r w:rsidR="00DF0EBB">
              <w:rPr>
                <w:noProof/>
                <w:webHidden/>
              </w:rPr>
              <w:t>4</w:t>
            </w:r>
            <w:r w:rsidR="00DF0EBB">
              <w:rPr>
                <w:noProof/>
                <w:webHidden/>
              </w:rPr>
              <w:fldChar w:fldCharType="end"/>
            </w:r>
          </w:hyperlink>
        </w:p>
        <w:p w14:paraId="3A704F1E" w14:textId="6DC265CF" w:rsidR="00DF0EBB" w:rsidRDefault="009B2594">
          <w:pPr>
            <w:pStyle w:val="Sumrio2"/>
            <w:tabs>
              <w:tab w:val="left" w:pos="840"/>
              <w:tab w:val="right" w:leader="underscore" w:pos="10456"/>
            </w:tabs>
            <w:rPr>
              <w:rFonts w:cstheme="minorBidi"/>
              <w:b w:val="0"/>
              <w:bCs w:val="0"/>
              <w:noProof/>
              <w:color w:val="auto"/>
              <w:lang w:eastAsia="pt-BR"/>
            </w:rPr>
          </w:pPr>
          <w:hyperlink w:anchor="_Toc113352090" w:history="1">
            <w:r w:rsidR="00DF0EBB" w:rsidRPr="004C11F0">
              <w:rPr>
                <w:rStyle w:val="Hyperlink"/>
                <w:noProof/>
              </w:rPr>
              <w:t>4.4</w:t>
            </w:r>
            <w:r w:rsidR="00DF0EBB">
              <w:rPr>
                <w:rFonts w:cstheme="minorBidi"/>
                <w:b w:val="0"/>
                <w:bCs w:val="0"/>
                <w:noProof/>
                <w:color w:val="auto"/>
                <w:lang w:eastAsia="pt-BR"/>
              </w:rPr>
              <w:tab/>
            </w:r>
            <w:r w:rsidR="00DF0EBB" w:rsidRPr="004C11F0">
              <w:rPr>
                <w:rStyle w:val="Hyperlink"/>
                <w:noProof/>
              </w:rPr>
              <w:t>Objetos criados/modificados</w:t>
            </w:r>
            <w:r w:rsidR="00DF0EBB">
              <w:rPr>
                <w:noProof/>
                <w:webHidden/>
              </w:rPr>
              <w:tab/>
            </w:r>
            <w:r w:rsidR="00DF0EBB">
              <w:rPr>
                <w:noProof/>
                <w:webHidden/>
              </w:rPr>
              <w:fldChar w:fldCharType="begin"/>
            </w:r>
            <w:r w:rsidR="00DF0EBB">
              <w:rPr>
                <w:noProof/>
                <w:webHidden/>
              </w:rPr>
              <w:instrText xml:space="preserve"> PAGEREF _Toc113352090 \h </w:instrText>
            </w:r>
            <w:r w:rsidR="00DF0EBB">
              <w:rPr>
                <w:noProof/>
                <w:webHidden/>
              </w:rPr>
            </w:r>
            <w:r w:rsidR="00DF0EBB">
              <w:rPr>
                <w:noProof/>
                <w:webHidden/>
              </w:rPr>
              <w:fldChar w:fldCharType="separate"/>
            </w:r>
            <w:r w:rsidR="00DF0EBB">
              <w:rPr>
                <w:noProof/>
                <w:webHidden/>
              </w:rPr>
              <w:t>4</w:t>
            </w:r>
            <w:r w:rsidR="00DF0EBB">
              <w:rPr>
                <w:noProof/>
                <w:webHidden/>
              </w:rPr>
              <w:fldChar w:fldCharType="end"/>
            </w:r>
          </w:hyperlink>
        </w:p>
        <w:p w14:paraId="01980154" w14:textId="730CC128" w:rsidR="00DF0EBB" w:rsidRDefault="009B2594">
          <w:pPr>
            <w:pStyle w:val="Sumrio2"/>
            <w:tabs>
              <w:tab w:val="left" w:pos="840"/>
              <w:tab w:val="right" w:leader="underscore" w:pos="10456"/>
            </w:tabs>
            <w:rPr>
              <w:rFonts w:cstheme="minorBidi"/>
              <w:b w:val="0"/>
              <w:bCs w:val="0"/>
              <w:noProof/>
              <w:color w:val="auto"/>
              <w:lang w:eastAsia="pt-BR"/>
            </w:rPr>
          </w:pPr>
          <w:hyperlink w:anchor="_Toc113352091" w:history="1">
            <w:r w:rsidR="00DF0EBB" w:rsidRPr="004C11F0">
              <w:rPr>
                <w:rStyle w:val="Hyperlink"/>
                <w:noProof/>
              </w:rPr>
              <w:t>4.5</w:t>
            </w:r>
            <w:r w:rsidR="00DF0EBB">
              <w:rPr>
                <w:rFonts w:cstheme="minorBidi"/>
                <w:b w:val="0"/>
                <w:bCs w:val="0"/>
                <w:noProof/>
                <w:color w:val="auto"/>
                <w:lang w:eastAsia="pt-BR"/>
              </w:rPr>
              <w:tab/>
            </w:r>
            <w:r w:rsidR="00DF0EBB" w:rsidRPr="004C11F0">
              <w:rPr>
                <w:rStyle w:val="Hyperlink"/>
                <w:noProof/>
              </w:rPr>
              <w:t>Passo a passo – Adição de novos filtros</w:t>
            </w:r>
            <w:r w:rsidR="00DF0EBB">
              <w:rPr>
                <w:noProof/>
                <w:webHidden/>
              </w:rPr>
              <w:tab/>
            </w:r>
            <w:r w:rsidR="00DF0EBB">
              <w:rPr>
                <w:noProof/>
                <w:webHidden/>
              </w:rPr>
              <w:fldChar w:fldCharType="begin"/>
            </w:r>
            <w:r w:rsidR="00DF0EBB">
              <w:rPr>
                <w:noProof/>
                <w:webHidden/>
              </w:rPr>
              <w:instrText xml:space="preserve"> PAGEREF _Toc113352091 \h </w:instrText>
            </w:r>
            <w:r w:rsidR="00DF0EBB">
              <w:rPr>
                <w:noProof/>
                <w:webHidden/>
              </w:rPr>
            </w:r>
            <w:r w:rsidR="00DF0EBB">
              <w:rPr>
                <w:noProof/>
                <w:webHidden/>
              </w:rPr>
              <w:fldChar w:fldCharType="separate"/>
            </w:r>
            <w:r w:rsidR="00DF0EBB">
              <w:rPr>
                <w:noProof/>
                <w:webHidden/>
              </w:rPr>
              <w:t>5</w:t>
            </w:r>
            <w:r w:rsidR="00DF0EBB">
              <w:rPr>
                <w:noProof/>
                <w:webHidden/>
              </w:rPr>
              <w:fldChar w:fldCharType="end"/>
            </w:r>
          </w:hyperlink>
        </w:p>
        <w:p w14:paraId="3F77954F" w14:textId="1CDF3CDF" w:rsidR="00DF0EBB" w:rsidRDefault="009B2594">
          <w:pPr>
            <w:pStyle w:val="Sumrio2"/>
            <w:tabs>
              <w:tab w:val="left" w:pos="840"/>
              <w:tab w:val="right" w:leader="underscore" w:pos="10456"/>
            </w:tabs>
            <w:rPr>
              <w:rFonts w:cstheme="minorBidi"/>
              <w:b w:val="0"/>
              <w:bCs w:val="0"/>
              <w:noProof/>
              <w:color w:val="auto"/>
              <w:lang w:eastAsia="pt-BR"/>
            </w:rPr>
          </w:pPr>
          <w:hyperlink w:anchor="_Toc113352092" w:history="1">
            <w:r w:rsidR="00DF0EBB" w:rsidRPr="004C11F0">
              <w:rPr>
                <w:rStyle w:val="Hyperlink"/>
                <w:noProof/>
              </w:rPr>
              <w:t>4.6</w:t>
            </w:r>
            <w:r w:rsidR="00DF0EBB">
              <w:rPr>
                <w:rFonts w:cstheme="minorBidi"/>
                <w:b w:val="0"/>
                <w:bCs w:val="0"/>
                <w:noProof/>
                <w:color w:val="auto"/>
                <w:lang w:eastAsia="pt-BR"/>
              </w:rPr>
              <w:tab/>
            </w:r>
            <w:r w:rsidR="00DF0EBB" w:rsidRPr="004C11F0">
              <w:rPr>
                <w:rStyle w:val="Hyperlink"/>
                <w:noProof/>
              </w:rPr>
              <w:t>Requests</w:t>
            </w:r>
            <w:r w:rsidR="00DF0EBB">
              <w:rPr>
                <w:noProof/>
                <w:webHidden/>
              </w:rPr>
              <w:tab/>
            </w:r>
            <w:r w:rsidR="00DF0EBB">
              <w:rPr>
                <w:noProof/>
                <w:webHidden/>
              </w:rPr>
              <w:fldChar w:fldCharType="begin"/>
            </w:r>
            <w:r w:rsidR="00DF0EBB">
              <w:rPr>
                <w:noProof/>
                <w:webHidden/>
              </w:rPr>
              <w:instrText xml:space="preserve"> PAGEREF _Toc113352092 \h </w:instrText>
            </w:r>
            <w:r w:rsidR="00DF0EBB">
              <w:rPr>
                <w:noProof/>
                <w:webHidden/>
              </w:rPr>
            </w:r>
            <w:r w:rsidR="00DF0EBB">
              <w:rPr>
                <w:noProof/>
                <w:webHidden/>
              </w:rPr>
              <w:fldChar w:fldCharType="separate"/>
            </w:r>
            <w:r w:rsidR="00DF0EBB">
              <w:rPr>
                <w:noProof/>
                <w:webHidden/>
              </w:rPr>
              <w:t>5</w:t>
            </w:r>
            <w:r w:rsidR="00DF0EBB">
              <w:rPr>
                <w:noProof/>
                <w:webHidden/>
              </w:rPr>
              <w:fldChar w:fldCharType="end"/>
            </w:r>
          </w:hyperlink>
        </w:p>
        <w:p w14:paraId="34AAB93F" w14:textId="69A7CE77" w:rsidR="00812FE6" w:rsidRDefault="00812FE6">
          <w:r>
            <w:rPr>
              <w:b/>
              <w:bCs/>
            </w:rPr>
            <w:fldChar w:fldCharType="end"/>
          </w:r>
        </w:p>
      </w:sdtContent>
    </w:sdt>
    <w:p w14:paraId="14916AAD" w14:textId="77777777" w:rsidR="007F22E0" w:rsidRDefault="007F22E0">
      <w:pPr>
        <w:spacing w:before="0" w:line="264" w:lineRule="auto"/>
      </w:pPr>
      <w:r>
        <w:br w:type="page"/>
      </w:r>
    </w:p>
    <w:p w14:paraId="29B61896" w14:textId="77777777" w:rsidR="00465147" w:rsidRPr="00465147" w:rsidRDefault="008F34E8" w:rsidP="008F34E8">
      <w:pPr>
        <w:pStyle w:val="Ttulo1"/>
      </w:pPr>
      <w:bookmarkStart w:id="0" w:name="_Toc113352079"/>
      <w:r>
        <w:lastRenderedPageBreak/>
        <w:t>Informações do Processo</w:t>
      </w:r>
      <w:bookmarkEnd w:id="0"/>
    </w:p>
    <w:tbl>
      <w:tblPr>
        <w:tblStyle w:val="Tabelacomgrade"/>
        <w:tblW w:w="10202" w:type="dxa"/>
        <w:tblBorders>
          <w:top w:val="single" w:sz="4" w:space="0" w:color="B3DDF2" w:themeColor="background2" w:themeShade="E6"/>
          <w:left w:val="single" w:sz="4" w:space="0" w:color="B3DDF2" w:themeColor="background2" w:themeShade="E6"/>
          <w:bottom w:val="single" w:sz="4" w:space="0" w:color="B3DDF2" w:themeColor="background2" w:themeShade="E6"/>
          <w:right w:val="single" w:sz="4" w:space="0" w:color="B3DDF2" w:themeColor="background2" w:themeShade="E6"/>
          <w:insideH w:val="single" w:sz="6" w:space="0" w:color="B3DDF2" w:themeColor="background2" w:themeShade="E6"/>
          <w:insideV w:val="single" w:sz="6" w:space="0" w:color="B3DDF2" w:themeColor="background2" w:themeShade="E6"/>
        </w:tblBorders>
        <w:tblLook w:val="04A0" w:firstRow="1" w:lastRow="0" w:firstColumn="1" w:lastColumn="0" w:noHBand="0" w:noVBand="1"/>
      </w:tblPr>
      <w:tblGrid>
        <w:gridCol w:w="576"/>
        <w:gridCol w:w="3888"/>
        <w:gridCol w:w="5738"/>
      </w:tblGrid>
      <w:tr w:rsidR="00FA391E" w:rsidRPr="008210B1" w14:paraId="54085B7D" w14:textId="77777777" w:rsidTr="00B20D6E">
        <w:tc>
          <w:tcPr>
            <w:tcW w:w="576" w:type="dxa"/>
            <w:shd w:val="clear" w:color="auto" w:fill="2191C9" w:themeFill="background2" w:themeFillShade="80"/>
          </w:tcPr>
          <w:p w14:paraId="49D9ECA3" w14:textId="77777777" w:rsidR="00FA391E" w:rsidRPr="005C5F3B" w:rsidRDefault="00FA391E" w:rsidP="00B20D6E">
            <w:pPr>
              <w:jc w:val="left"/>
              <w:rPr>
                <w:noProof/>
                <w:color w:val="FFFFFF" w:themeColor="background1"/>
              </w:rPr>
            </w:pPr>
            <w:r>
              <w:rPr>
                <w:noProof/>
                <w:color w:val="FFFFFF" w:themeColor="background1"/>
              </w:rPr>
              <w:drawing>
                <wp:inline distT="0" distB="0" distL="0" distR="0" wp14:anchorId="3A0D3D52" wp14:editId="28F63A0C">
                  <wp:extent cx="228571" cy="228571"/>
                  <wp:effectExtent l="0" t="0" r="635" b="635"/>
                  <wp:docPr id="3" name="Imagem 3" descr="Uma imagem contendo captura de tela&#10;&#10;Descrição gerada com alta confianç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ontAwesome_f02d(2)_24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71" cy="2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8" w:type="dxa"/>
            <w:shd w:val="clear" w:color="auto" w:fill="2191C9" w:themeFill="background2" w:themeFillShade="80"/>
          </w:tcPr>
          <w:p w14:paraId="48580141" w14:textId="77777777" w:rsidR="00FA391E" w:rsidRPr="005C5F3B" w:rsidRDefault="00FA391E" w:rsidP="00B20D6E">
            <w:pPr>
              <w:jc w:val="left"/>
              <w:rPr>
                <w:noProof/>
                <w:color w:val="FFFFFF" w:themeColor="background1"/>
              </w:rPr>
            </w:pPr>
            <w:r w:rsidRPr="005C5F3B">
              <w:rPr>
                <w:noProof/>
                <w:color w:val="FFFFFF" w:themeColor="background1"/>
              </w:rPr>
              <w:t>Nome do projeto</w:t>
            </w:r>
          </w:p>
        </w:tc>
        <w:tc>
          <w:tcPr>
            <w:tcW w:w="5738" w:type="dxa"/>
          </w:tcPr>
          <w:p w14:paraId="733504DC" w14:textId="1722CC93" w:rsidR="00FA391E" w:rsidRPr="008210B1" w:rsidRDefault="00FC0239" w:rsidP="00B20D6E">
            <w:pPr>
              <w:jc w:val="left"/>
            </w:pPr>
            <w:r>
              <w:t>Via Varejo</w:t>
            </w:r>
          </w:p>
        </w:tc>
      </w:tr>
      <w:tr w:rsidR="00FA391E" w14:paraId="7687011B" w14:textId="77777777" w:rsidTr="00B20D6E">
        <w:tc>
          <w:tcPr>
            <w:tcW w:w="576" w:type="dxa"/>
            <w:shd w:val="clear" w:color="auto" w:fill="2191C9" w:themeFill="background2" w:themeFillShade="80"/>
          </w:tcPr>
          <w:p w14:paraId="5FAAB615" w14:textId="77777777" w:rsidR="00FA391E" w:rsidRPr="005C5F3B" w:rsidRDefault="00FA391E" w:rsidP="00B20D6E">
            <w:pPr>
              <w:jc w:val="left"/>
              <w:rPr>
                <w:color w:val="FFFFFF" w:themeColor="background1"/>
              </w:rPr>
            </w:pPr>
            <w:r>
              <w:rPr>
                <w:noProof/>
                <w:color w:val="FFFFFF" w:themeColor="background1"/>
              </w:rPr>
              <w:drawing>
                <wp:inline distT="0" distB="0" distL="0" distR="0" wp14:anchorId="091DAE3D" wp14:editId="52B1FF66">
                  <wp:extent cx="228571" cy="228571"/>
                  <wp:effectExtent l="0" t="0" r="635" b="63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FontAwesome_f0ad(3)_24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71" cy="2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8" w:type="dxa"/>
            <w:shd w:val="clear" w:color="auto" w:fill="2191C9" w:themeFill="background2" w:themeFillShade="80"/>
          </w:tcPr>
          <w:p w14:paraId="33181E25" w14:textId="77777777" w:rsidR="00FA391E" w:rsidRPr="005C5F3B" w:rsidRDefault="00FA391E" w:rsidP="00B20D6E">
            <w:pPr>
              <w:jc w:val="left"/>
              <w:rPr>
                <w:color w:val="FFFFFF" w:themeColor="background1"/>
              </w:rPr>
            </w:pPr>
            <w:r w:rsidRPr="005C5F3B">
              <w:rPr>
                <w:color w:val="FFFFFF" w:themeColor="background1"/>
              </w:rPr>
              <w:t>Identificação do Desenvolvimento</w:t>
            </w:r>
          </w:p>
        </w:tc>
        <w:tc>
          <w:tcPr>
            <w:tcW w:w="5738" w:type="dxa"/>
          </w:tcPr>
          <w:p w14:paraId="3F49351A" w14:textId="1B39BD80" w:rsidR="00FA391E" w:rsidRDefault="00CD1E5E" w:rsidP="00B20D6E">
            <w:pPr>
              <w:jc w:val="left"/>
            </w:pPr>
            <w:r>
              <w:t xml:space="preserve">Monitor de Logs </w:t>
            </w:r>
            <w:r w:rsidR="00A016BF">
              <w:t>SST</w:t>
            </w:r>
          </w:p>
        </w:tc>
      </w:tr>
      <w:tr w:rsidR="00FA391E" w14:paraId="7278943E" w14:textId="77777777" w:rsidTr="00B20D6E">
        <w:tc>
          <w:tcPr>
            <w:tcW w:w="576" w:type="dxa"/>
            <w:shd w:val="clear" w:color="auto" w:fill="2191C9" w:themeFill="background2" w:themeFillShade="80"/>
          </w:tcPr>
          <w:p w14:paraId="344260C5" w14:textId="77777777" w:rsidR="00FA391E" w:rsidRPr="005C5F3B" w:rsidRDefault="00FA391E" w:rsidP="00B20D6E">
            <w:pPr>
              <w:jc w:val="left"/>
              <w:rPr>
                <w:color w:val="FFFFFF" w:themeColor="background1"/>
              </w:rPr>
            </w:pPr>
            <w:r>
              <w:rPr>
                <w:noProof/>
                <w:color w:val="FFFFFF" w:themeColor="background1"/>
              </w:rPr>
              <w:drawing>
                <wp:inline distT="0" distB="0" distL="0" distR="0" wp14:anchorId="119FD076" wp14:editId="3B0D01A1">
                  <wp:extent cx="228571" cy="228571"/>
                  <wp:effectExtent l="0" t="0" r="635" b="635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FontAwesome_f15c(4)_24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71" cy="2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8" w:type="dxa"/>
            <w:shd w:val="clear" w:color="auto" w:fill="2191C9" w:themeFill="background2" w:themeFillShade="80"/>
          </w:tcPr>
          <w:p w14:paraId="7187380F" w14:textId="77777777" w:rsidR="00FA391E" w:rsidRPr="005C5F3B" w:rsidRDefault="00FA391E" w:rsidP="00B20D6E">
            <w:pPr>
              <w:jc w:val="left"/>
              <w:rPr>
                <w:color w:val="FFFFFF" w:themeColor="background1"/>
              </w:rPr>
            </w:pPr>
            <w:r w:rsidRPr="005C5F3B">
              <w:rPr>
                <w:color w:val="FFFFFF" w:themeColor="background1"/>
              </w:rPr>
              <w:t>Descrição</w:t>
            </w:r>
          </w:p>
        </w:tc>
        <w:tc>
          <w:tcPr>
            <w:tcW w:w="5738" w:type="dxa"/>
          </w:tcPr>
          <w:p w14:paraId="6B7E9720" w14:textId="22A9BD27" w:rsidR="00FA391E" w:rsidRDefault="00CD1E5E" w:rsidP="00C80B5E">
            <w:r>
              <w:t xml:space="preserve">Adição de filtros no monitor de logs do </w:t>
            </w:r>
            <w:r w:rsidR="00A016BF">
              <w:t>SST</w:t>
            </w:r>
          </w:p>
        </w:tc>
      </w:tr>
      <w:tr w:rsidR="00FA391E" w14:paraId="4A35E45C" w14:textId="77777777" w:rsidTr="00B20D6E">
        <w:tc>
          <w:tcPr>
            <w:tcW w:w="576" w:type="dxa"/>
            <w:shd w:val="clear" w:color="auto" w:fill="2191C9" w:themeFill="background2" w:themeFillShade="80"/>
          </w:tcPr>
          <w:p w14:paraId="16DC04D7" w14:textId="77777777" w:rsidR="00FA391E" w:rsidRPr="005C5F3B" w:rsidRDefault="00FA391E" w:rsidP="00B20D6E">
            <w:pPr>
              <w:jc w:val="left"/>
              <w:rPr>
                <w:color w:val="FFFFFF" w:themeColor="background1"/>
              </w:rPr>
            </w:pPr>
            <w:r>
              <w:rPr>
                <w:noProof/>
                <w:color w:val="FFFFFF" w:themeColor="background1"/>
              </w:rPr>
              <w:drawing>
                <wp:inline distT="0" distB="0" distL="0" distR="0" wp14:anchorId="7D045141" wp14:editId="29AE2DAA">
                  <wp:extent cx="228571" cy="228571"/>
                  <wp:effectExtent l="0" t="0" r="635" b="635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FontAwesome_f007(0)_24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71" cy="2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8" w:type="dxa"/>
            <w:shd w:val="clear" w:color="auto" w:fill="2191C9" w:themeFill="background2" w:themeFillShade="80"/>
          </w:tcPr>
          <w:p w14:paraId="11B25864" w14:textId="77777777" w:rsidR="00FA391E" w:rsidRPr="005C5F3B" w:rsidRDefault="00FA391E" w:rsidP="00B20D6E">
            <w:pPr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Responsável</w:t>
            </w:r>
          </w:p>
        </w:tc>
        <w:tc>
          <w:tcPr>
            <w:tcW w:w="5738" w:type="dxa"/>
          </w:tcPr>
          <w:p w14:paraId="01F5B538" w14:textId="5C391D19" w:rsidR="00FA391E" w:rsidRDefault="00CD1E5E" w:rsidP="00B20D6E">
            <w:pPr>
              <w:jc w:val="left"/>
            </w:pPr>
            <w:r>
              <w:t>Rodolfo Basso</w:t>
            </w:r>
          </w:p>
        </w:tc>
      </w:tr>
      <w:tr w:rsidR="00FA391E" w14:paraId="4EF95B67" w14:textId="77777777" w:rsidTr="00B20D6E">
        <w:tc>
          <w:tcPr>
            <w:tcW w:w="576" w:type="dxa"/>
            <w:shd w:val="clear" w:color="auto" w:fill="2191C9" w:themeFill="background2" w:themeFillShade="80"/>
          </w:tcPr>
          <w:p w14:paraId="10866E0D" w14:textId="77777777" w:rsidR="00FA391E" w:rsidRDefault="00FA391E" w:rsidP="00B20D6E">
            <w:pPr>
              <w:jc w:val="left"/>
              <w:rPr>
                <w:noProof/>
                <w:color w:val="FFFFFF" w:themeColor="background1"/>
              </w:rPr>
            </w:pPr>
            <w:r>
              <w:rPr>
                <w:noProof/>
                <w:color w:val="FFFFFF" w:themeColor="background1"/>
              </w:rPr>
              <w:drawing>
                <wp:inline distT="0" distB="0" distL="0" distR="0" wp14:anchorId="1A1AA0C3" wp14:editId="0A960FB1">
                  <wp:extent cx="228571" cy="228571"/>
                  <wp:effectExtent l="0" t="0" r="635" b="635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FontAwesome_f007(0)_24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71" cy="2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8" w:type="dxa"/>
            <w:shd w:val="clear" w:color="auto" w:fill="2191C9" w:themeFill="background2" w:themeFillShade="80"/>
          </w:tcPr>
          <w:p w14:paraId="10389DED" w14:textId="0488A0E6" w:rsidR="00FA391E" w:rsidRPr="005C5F3B" w:rsidRDefault="003057FD" w:rsidP="00B20D6E">
            <w:pPr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Consultor Funcional </w:t>
            </w:r>
          </w:p>
        </w:tc>
        <w:tc>
          <w:tcPr>
            <w:tcW w:w="5738" w:type="dxa"/>
          </w:tcPr>
          <w:p w14:paraId="670F3F39" w14:textId="40FE543C" w:rsidR="00FA391E" w:rsidRPr="00C80B5E" w:rsidRDefault="00CD1E5E" w:rsidP="00C80B5E">
            <w:pPr>
              <w:rPr>
                <w:rStyle w:val="Hyperlink"/>
                <w:color w:val="000000" w:themeColor="text1"/>
                <w:u w:val="none"/>
              </w:rPr>
            </w:pPr>
            <w:r>
              <w:rPr>
                <w:rStyle w:val="Hyperlink"/>
                <w:color w:val="000000" w:themeColor="text1"/>
                <w:u w:val="none"/>
              </w:rPr>
              <w:t>R</w:t>
            </w:r>
            <w:r>
              <w:rPr>
                <w:rStyle w:val="Hyperlink"/>
                <w:color w:val="000000" w:themeColor="text1"/>
              </w:rPr>
              <w:t>odolfo Basso</w:t>
            </w:r>
            <w:r w:rsidR="009914D4">
              <w:rPr>
                <w:rStyle w:val="Hyperlink"/>
                <w:color w:val="000000" w:themeColor="text1"/>
              </w:rPr>
              <w:t xml:space="preserve">/André </w:t>
            </w:r>
            <w:proofErr w:type="spellStart"/>
            <w:r w:rsidR="009914D4">
              <w:rPr>
                <w:rStyle w:val="Hyperlink"/>
                <w:color w:val="000000" w:themeColor="text1"/>
              </w:rPr>
              <w:t>Dezan</w:t>
            </w:r>
            <w:proofErr w:type="spellEnd"/>
          </w:p>
        </w:tc>
      </w:tr>
      <w:tr w:rsidR="00FA391E" w14:paraId="199FFCC8" w14:textId="77777777" w:rsidTr="00B20D6E">
        <w:tc>
          <w:tcPr>
            <w:tcW w:w="576" w:type="dxa"/>
            <w:shd w:val="clear" w:color="auto" w:fill="2191C9" w:themeFill="background2" w:themeFillShade="80"/>
          </w:tcPr>
          <w:p w14:paraId="4F345542" w14:textId="77777777" w:rsidR="00FA391E" w:rsidRDefault="00FA391E" w:rsidP="00B20D6E">
            <w:pPr>
              <w:jc w:val="left"/>
              <w:rPr>
                <w:noProof/>
                <w:color w:val="FFFFFF" w:themeColor="background1"/>
              </w:rPr>
            </w:pPr>
            <w:r>
              <w:rPr>
                <w:noProof/>
                <w:color w:val="FFFFFF" w:themeColor="background1"/>
              </w:rPr>
              <w:drawing>
                <wp:inline distT="0" distB="0" distL="0" distR="0" wp14:anchorId="39E4AB47" wp14:editId="148BA28E">
                  <wp:extent cx="228571" cy="228571"/>
                  <wp:effectExtent l="0" t="0" r="635" b="635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FontAwesome_f007(0)_24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71" cy="2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8" w:type="dxa"/>
            <w:shd w:val="clear" w:color="auto" w:fill="2191C9" w:themeFill="background2" w:themeFillShade="80"/>
          </w:tcPr>
          <w:p w14:paraId="25B7B2D3" w14:textId="7D236BE6" w:rsidR="00FA391E" w:rsidRPr="005C5F3B" w:rsidRDefault="003057FD" w:rsidP="00B20D6E">
            <w:pPr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Consultor Técnico</w:t>
            </w:r>
          </w:p>
        </w:tc>
        <w:tc>
          <w:tcPr>
            <w:tcW w:w="5738" w:type="dxa"/>
          </w:tcPr>
          <w:p w14:paraId="13540712" w14:textId="1FFA774B" w:rsidR="00FA391E" w:rsidRPr="00C80B5E" w:rsidRDefault="00CD1E5E" w:rsidP="00C80B5E">
            <w:pPr>
              <w:rPr>
                <w:rStyle w:val="Hyperlink"/>
                <w:u w:val="none"/>
              </w:rPr>
            </w:pPr>
            <w:r>
              <w:rPr>
                <w:rStyle w:val="Hyperlink"/>
                <w:u w:val="none"/>
              </w:rPr>
              <w:t>L</w:t>
            </w:r>
            <w:r>
              <w:rPr>
                <w:rStyle w:val="Hyperlink"/>
              </w:rPr>
              <w:t>ucas Marques Oliva</w:t>
            </w:r>
          </w:p>
        </w:tc>
      </w:tr>
      <w:tr w:rsidR="00FA391E" w14:paraId="7904C3E5" w14:textId="77777777" w:rsidTr="00B20D6E">
        <w:tc>
          <w:tcPr>
            <w:tcW w:w="576" w:type="dxa"/>
            <w:shd w:val="clear" w:color="auto" w:fill="2191C9" w:themeFill="background2" w:themeFillShade="80"/>
          </w:tcPr>
          <w:p w14:paraId="29B143D3" w14:textId="77777777" w:rsidR="00FA391E" w:rsidRPr="005C5F3B" w:rsidRDefault="00FA391E" w:rsidP="00B20D6E">
            <w:pPr>
              <w:jc w:val="left"/>
              <w:rPr>
                <w:color w:val="FFFFFF" w:themeColor="background1"/>
              </w:rPr>
            </w:pPr>
            <w:r>
              <w:rPr>
                <w:noProof/>
                <w:color w:val="FFFFFF" w:themeColor="background1"/>
              </w:rPr>
              <w:drawing>
                <wp:inline distT="0" distB="0" distL="0" distR="0" wp14:anchorId="4BE7DA4E" wp14:editId="18AECF6F">
                  <wp:extent cx="228571" cy="228571"/>
                  <wp:effectExtent l="0" t="0" r="635" b="635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FontAwesome_f073(0)_24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71" cy="2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8" w:type="dxa"/>
            <w:shd w:val="clear" w:color="auto" w:fill="2191C9" w:themeFill="background2" w:themeFillShade="80"/>
          </w:tcPr>
          <w:p w14:paraId="1083ADDA" w14:textId="77777777" w:rsidR="00FA391E" w:rsidRPr="005C5F3B" w:rsidRDefault="00FA391E" w:rsidP="00B20D6E">
            <w:pPr>
              <w:jc w:val="left"/>
              <w:rPr>
                <w:color w:val="FFFFFF" w:themeColor="background1"/>
              </w:rPr>
            </w:pPr>
            <w:r w:rsidRPr="005C5F3B">
              <w:rPr>
                <w:color w:val="FFFFFF" w:themeColor="background1"/>
              </w:rPr>
              <w:t>Data</w:t>
            </w:r>
            <w:r>
              <w:rPr>
                <w:color w:val="FFFFFF" w:themeColor="background1"/>
              </w:rPr>
              <w:t xml:space="preserve"> de início</w:t>
            </w:r>
          </w:p>
        </w:tc>
        <w:tc>
          <w:tcPr>
            <w:tcW w:w="5738" w:type="dxa"/>
          </w:tcPr>
          <w:p w14:paraId="26B14084" w14:textId="0E05EF33" w:rsidR="00FA391E" w:rsidRDefault="00FA391E" w:rsidP="00B20D6E">
            <w:pPr>
              <w:jc w:val="left"/>
            </w:pPr>
          </w:p>
        </w:tc>
      </w:tr>
      <w:tr w:rsidR="00FA391E" w14:paraId="24A01018" w14:textId="77777777" w:rsidTr="00B20D6E">
        <w:tc>
          <w:tcPr>
            <w:tcW w:w="576" w:type="dxa"/>
            <w:shd w:val="clear" w:color="auto" w:fill="2191C9" w:themeFill="background2" w:themeFillShade="80"/>
          </w:tcPr>
          <w:p w14:paraId="46DC0E05" w14:textId="77777777" w:rsidR="00FA391E" w:rsidRDefault="00FA391E" w:rsidP="00B20D6E">
            <w:pPr>
              <w:jc w:val="left"/>
              <w:rPr>
                <w:noProof/>
                <w:color w:val="FFFFFF" w:themeColor="background1"/>
              </w:rPr>
            </w:pPr>
            <w:r>
              <w:rPr>
                <w:noProof/>
                <w:color w:val="FFFFFF" w:themeColor="background1"/>
              </w:rPr>
              <w:drawing>
                <wp:inline distT="0" distB="0" distL="0" distR="0" wp14:anchorId="05589AC9" wp14:editId="3336D31B">
                  <wp:extent cx="228571" cy="228571"/>
                  <wp:effectExtent l="0" t="0" r="635" b="635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FontAwesome_f073(0)_24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571" cy="2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8" w:type="dxa"/>
            <w:shd w:val="clear" w:color="auto" w:fill="2191C9" w:themeFill="background2" w:themeFillShade="80"/>
          </w:tcPr>
          <w:p w14:paraId="0312A9F7" w14:textId="77777777" w:rsidR="00FA391E" w:rsidRPr="005C5F3B" w:rsidRDefault="00FA391E" w:rsidP="00B20D6E">
            <w:pPr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Data da entrega</w:t>
            </w:r>
          </w:p>
        </w:tc>
        <w:tc>
          <w:tcPr>
            <w:tcW w:w="5738" w:type="dxa"/>
          </w:tcPr>
          <w:p w14:paraId="7E0F1B87" w14:textId="14B62709" w:rsidR="00FA391E" w:rsidRDefault="00FA391E" w:rsidP="00B20D6E">
            <w:pPr>
              <w:jc w:val="left"/>
            </w:pPr>
          </w:p>
        </w:tc>
      </w:tr>
    </w:tbl>
    <w:p w14:paraId="44E85E50" w14:textId="77777777" w:rsidR="00465147" w:rsidRPr="00465147" w:rsidRDefault="00465147" w:rsidP="00465147"/>
    <w:p w14:paraId="217700BA" w14:textId="77777777" w:rsidR="006211E1" w:rsidRDefault="006211E1">
      <w:pPr>
        <w:spacing w:before="0" w:line="264" w:lineRule="auto"/>
        <w:rPr>
          <w:rFonts w:asciiTheme="majorHAnsi" w:eastAsiaTheme="majorEastAsia" w:hAnsiTheme="majorHAnsi" w:cstheme="majorBidi"/>
          <w:color w:val="0B5294" w:themeColor="accent1" w:themeShade="BF"/>
          <w:sz w:val="36"/>
          <w:szCs w:val="36"/>
        </w:rPr>
      </w:pPr>
      <w:r>
        <w:br w:type="page"/>
      </w:r>
    </w:p>
    <w:p w14:paraId="6D6394FE" w14:textId="77777777" w:rsidR="00DE0095" w:rsidRPr="0061510E" w:rsidRDefault="00DE0095" w:rsidP="00DE0095">
      <w:pPr>
        <w:pStyle w:val="Ttulo1"/>
        <w:rPr>
          <w:rFonts w:ascii="Segoe UI Symbol" w:hAnsi="Segoe UI Symbol" w:cs="Segoe UI Symbol"/>
        </w:rPr>
        <w:sectPr w:rsidR="00DE0095" w:rsidRPr="0061510E" w:rsidSect="00DE0095">
          <w:headerReference w:type="default" r:id="rId14"/>
          <w:footerReference w:type="default" r:id="rId15"/>
          <w:type w:val="continuous"/>
          <w:pgSz w:w="11906" w:h="16838" w:code="9"/>
          <w:pgMar w:top="1418" w:right="720" w:bottom="720" w:left="720" w:header="709" w:footer="709" w:gutter="0"/>
          <w:pgNumType w:start="0"/>
          <w:cols w:space="708"/>
          <w:titlePg/>
          <w:docGrid w:linePitch="360"/>
        </w:sectPr>
      </w:pPr>
      <w:bookmarkStart w:id="1" w:name="_Toc113352080"/>
      <w:r>
        <w:lastRenderedPageBreak/>
        <w:t>Tipo de desenvolvimento</w:t>
      </w:r>
      <w:bookmarkEnd w:id="1"/>
    </w:p>
    <w:p w14:paraId="2057C1AC" w14:textId="5462B97D" w:rsidR="00DE0095" w:rsidRDefault="009B2594" w:rsidP="00DE0095">
      <w:sdt>
        <w:sdtPr>
          <w:rPr>
            <w:rFonts w:ascii="Segoe UI Symbol" w:hAnsi="Segoe UI Symbol" w:cs="Segoe UI Symbol"/>
          </w:rPr>
          <w:id w:val="89694309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FA391E">
            <w:rPr>
              <w:rFonts w:ascii="MS Gothic" w:eastAsia="MS Gothic" w:hAnsi="MS Gothic" w:cs="Segoe UI Symbol" w:hint="eastAsia"/>
            </w:rPr>
            <w:t>☐</w:t>
          </w:r>
        </w:sdtContent>
      </w:sdt>
      <w:r w:rsidR="00DE0095">
        <w:t xml:space="preserve"> Interface de entrada</w:t>
      </w:r>
      <w:r w:rsidR="00DE0095">
        <w:cr/>
      </w:r>
      <w:sdt>
        <w:sdtPr>
          <w:id w:val="127382058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B9211D">
            <w:rPr>
              <w:rFonts w:ascii="MS Gothic" w:eastAsia="MS Gothic" w:hAnsi="MS Gothic" w:hint="eastAsia"/>
            </w:rPr>
            <w:t>☐</w:t>
          </w:r>
        </w:sdtContent>
      </w:sdt>
      <w:r w:rsidR="00DE0095">
        <w:t xml:space="preserve"> Interface de saída</w:t>
      </w:r>
      <w:r w:rsidR="00DE0095">
        <w:cr/>
      </w:r>
      <w:sdt>
        <w:sdtPr>
          <w:id w:val="-882330770"/>
          <w14:checkbox>
            <w14:checked w14:val="1"/>
            <w14:checkedState w14:val="2612" w14:font="MS Gothic"/>
            <w14:uncheckedState w14:val="2610" w14:font="MS Gothic"/>
          </w14:checkbox>
        </w:sdtPr>
        <w:sdtEndPr/>
        <w:sdtContent>
          <w:r w:rsidR="00CD1E5E">
            <w:rPr>
              <w:rFonts w:ascii="MS Gothic" w:eastAsia="MS Gothic" w:hAnsi="MS Gothic" w:hint="eastAsia"/>
            </w:rPr>
            <w:t>☒</w:t>
          </w:r>
        </w:sdtContent>
      </w:sdt>
      <w:r w:rsidR="00DE0095">
        <w:t xml:space="preserve"> Relatório ALV</w:t>
      </w:r>
      <w:r w:rsidR="00DE0095">
        <w:cr/>
      </w:r>
      <w:sdt>
        <w:sdtPr>
          <w:id w:val="-682743530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996418">
            <w:rPr>
              <w:rFonts w:ascii="MS Gothic" w:eastAsia="MS Gothic" w:hAnsi="MS Gothic" w:hint="eastAsia"/>
            </w:rPr>
            <w:t>☐</w:t>
          </w:r>
        </w:sdtContent>
      </w:sdt>
      <w:r w:rsidR="00DE0095">
        <w:t xml:space="preserve"> </w:t>
      </w:r>
      <w:proofErr w:type="spellStart"/>
      <w:r w:rsidR="00DE0095">
        <w:t>Sapscript</w:t>
      </w:r>
      <w:proofErr w:type="spellEnd"/>
    </w:p>
    <w:p w14:paraId="61AD9E74" w14:textId="62316153" w:rsidR="00DE0095" w:rsidRDefault="009B2594" w:rsidP="00DE0095">
      <w:sdt>
        <w:sdtPr>
          <w:rPr>
            <w:rFonts w:ascii="Segoe UI Symbol" w:hAnsi="Segoe UI Symbol" w:cs="Segoe UI Symbol"/>
          </w:rPr>
          <w:id w:val="-189857600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90518">
            <w:rPr>
              <w:rFonts w:ascii="MS Gothic" w:eastAsia="MS Gothic" w:hAnsi="MS Gothic" w:cs="Segoe UI Symbol" w:hint="eastAsia"/>
            </w:rPr>
            <w:t>☐</w:t>
          </w:r>
        </w:sdtContent>
      </w:sdt>
      <w:r w:rsidR="00DE0095">
        <w:t xml:space="preserve"> </w:t>
      </w:r>
      <w:proofErr w:type="spellStart"/>
      <w:r w:rsidR="00DE0095">
        <w:t>Smartforms</w:t>
      </w:r>
      <w:proofErr w:type="spellEnd"/>
    </w:p>
    <w:p w14:paraId="5CA4A01B" w14:textId="77777777" w:rsidR="00DE0095" w:rsidRDefault="009B2594" w:rsidP="00DE0095">
      <w:sdt>
        <w:sdtPr>
          <w:rPr>
            <w:rFonts w:ascii="Segoe UI Symbol" w:hAnsi="Segoe UI Symbol" w:cs="Segoe UI Symbol"/>
          </w:rPr>
          <w:id w:val="-119198953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E0095">
            <w:rPr>
              <w:rFonts w:ascii="MS Gothic" w:eastAsia="MS Gothic" w:hAnsi="MS Gothic" w:cs="Segoe UI Symbol" w:hint="eastAsia"/>
            </w:rPr>
            <w:t>☐</w:t>
          </w:r>
        </w:sdtContent>
      </w:sdt>
      <w:r w:rsidR="00DE0095">
        <w:t xml:space="preserve"> Módulo de Função</w:t>
      </w:r>
    </w:p>
    <w:p w14:paraId="329F0F17" w14:textId="77777777" w:rsidR="00DE0095" w:rsidRDefault="009B2594" w:rsidP="00DE0095">
      <w:sdt>
        <w:sdtPr>
          <w:rPr>
            <w:rFonts w:ascii="Segoe UI Symbol" w:hAnsi="Segoe UI Symbol" w:cs="Segoe UI Symbol"/>
          </w:rPr>
          <w:id w:val="-1217192595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E0095">
            <w:rPr>
              <w:rFonts w:ascii="MS Gothic" w:eastAsia="MS Gothic" w:hAnsi="MS Gothic" w:cs="Segoe UI Symbol" w:hint="eastAsia"/>
            </w:rPr>
            <w:t>☐</w:t>
          </w:r>
        </w:sdtContent>
      </w:sdt>
      <w:r w:rsidR="00DE0095">
        <w:t xml:space="preserve"> Módulo de Função RFC</w:t>
      </w:r>
    </w:p>
    <w:p w14:paraId="1B12B2AF" w14:textId="77777777" w:rsidR="00DE0095" w:rsidRDefault="009B2594" w:rsidP="00DE0095">
      <w:pPr>
        <w:jc w:val="left"/>
      </w:pPr>
      <w:sdt>
        <w:sdtPr>
          <w:rPr>
            <w:rFonts w:ascii="Segoe UI Symbol" w:hAnsi="Segoe UI Symbol" w:cs="Segoe UI Symbol"/>
          </w:rPr>
          <w:id w:val="64308384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E0095">
            <w:rPr>
              <w:rFonts w:ascii="MS Gothic" w:eastAsia="MS Gothic" w:hAnsi="MS Gothic" w:cs="Segoe UI Symbol" w:hint="eastAsia"/>
            </w:rPr>
            <w:t>☐</w:t>
          </w:r>
        </w:sdtContent>
      </w:sdt>
      <w:r w:rsidR="00DE0095">
        <w:t xml:space="preserve"> Module Pool</w:t>
      </w:r>
      <w:r w:rsidR="00DE0095">
        <w:br w:type="column"/>
      </w:r>
      <w:sdt>
        <w:sdtPr>
          <w:id w:val="-214648860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E0095">
            <w:rPr>
              <w:rFonts w:ascii="MS Gothic" w:eastAsia="MS Gothic" w:hAnsi="MS Gothic" w:hint="eastAsia"/>
            </w:rPr>
            <w:t>☐</w:t>
          </w:r>
        </w:sdtContent>
      </w:sdt>
      <w:r w:rsidR="00DE0095">
        <w:t xml:space="preserve"> Migração de Dados (LSMW)</w:t>
      </w:r>
    </w:p>
    <w:p w14:paraId="375DA86F" w14:textId="77777777" w:rsidR="00DE0095" w:rsidRPr="009C480F" w:rsidRDefault="009B2594" w:rsidP="00DE0095">
      <w:pPr>
        <w:jc w:val="left"/>
        <w:rPr>
          <w:lang w:val="en-US"/>
        </w:rPr>
      </w:pPr>
      <w:sdt>
        <w:sdtPr>
          <w:rPr>
            <w:rFonts w:ascii="Segoe UI Symbol" w:hAnsi="Segoe UI Symbol" w:cs="Segoe UI Symbol"/>
            <w:lang w:val="en-US"/>
          </w:rPr>
          <w:id w:val="974487872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E0095">
            <w:rPr>
              <w:rFonts w:ascii="MS Gothic" w:eastAsia="MS Gothic" w:hAnsi="MS Gothic" w:cs="Segoe UI Symbol" w:hint="eastAsia"/>
              <w:lang w:val="en-US"/>
            </w:rPr>
            <w:t>☐</w:t>
          </w:r>
        </w:sdtContent>
      </w:sdt>
      <w:r w:rsidR="00DE0095" w:rsidRPr="009C480F">
        <w:rPr>
          <w:lang w:val="en-US"/>
        </w:rPr>
        <w:t xml:space="preserve"> </w:t>
      </w:r>
      <w:proofErr w:type="spellStart"/>
      <w:r w:rsidR="00DE0095" w:rsidRPr="009C480F">
        <w:rPr>
          <w:lang w:val="en-US"/>
        </w:rPr>
        <w:t>Webdynpro</w:t>
      </w:r>
      <w:proofErr w:type="spellEnd"/>
      <w:r w:rsidR="00DE0095" w:rsidRPr="009C480F">
        <w:rPr>
          <w:lang w:val="en-US"/>
        </w:rPr>
        <w:t xml:space="preserve"> ABAP</w:t>
      </w:r>
    </w:p>
    <w:p w14:paraId="1F138165" w14:textId="77777777" w:rsidR="00DE0095" w:rsidRPr="009C480F" w:rsidRDefault="009B2594" w:rsidP="00DE0095">
      <w:pPr>
        <w:jc w:val="left"/>
        <w:rPr>
          <w:lang w:val="en-US"/>
        </w:rPr>
      </w:pPr>
      <w:sdt>
        <w:sdtPr>
          <w:rPr>
            <w:rFonts w:ascii="Segoe UI Symbol" w:hAnsi="Segoe UI Symbol" w:cs="Segoe UI Symbol"/>
            <w:lang w:val="en-US"/>
          </w:rPr>
          <w:id w:val="-719044767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E0095">
            <w:rPr>
              <w:rFonts w:ascii="MS Gothic" w:eastAsia="MS Gothic" w:hAnsi="MS Gothic" w:cs="Segoe UI Symbol" w:hint="eastAsia"/>
              <w:lang w:val="en-US"/>
            </w:rPr>
            <w:t>☐</w:t>
          </w:r>
        </w:sdtContent>
      </w:sdt>
      <w:r w:rsidR="00DE0095" w:rsidRPr="009C480F">
        <w:rPr>
          <w:lang w:val="en-US"/>
        </w:rPr>
        <w:t xml:space="preserve"> Enhancements (Screen EXIT)</w:t>
      </w:r>
    </w:p>
    <w:p w14:paraId="4A57B5B7" w14:textId="77777777" w:rsidR="00DE0095" w:rsidRPr="009C480F" w:rsidRDefault="009B2594" w:rsidP="00DE0095">
      <w:pPr>
        <w:jc w:val="left"/>
        <w:rPr>
          <w:lang w:val="en-US"/>
        </w:rPr>
      </w:pPr>
      <w:sdt>
        <w:sdtPr>
          <w:rPr>
            <w:rFonts w:ascii="Segoe UI Symbol" w:hAnsi="Segoe UI Symbol" w:cs="Segoe UI Symbol"/>
            <w:lang w:val="en-US"/>
          </w:rPr>
          <w:id w:val="-83152501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E0095">
            <w:rPr>
              <w:rFonts w:ascii="MS Gothic" w:eastAsia="MS Gothic" w:hAnsi="MS Gothic" w:cs="Segoe UI Symbol" w:hint="eastAsia"/>
              <w:lang w:val="en-US"/>
            </w:rPr>
            <w:t>☐</w:t>
          </w:r>
        </w:sdtContent>
      </w:sdt>
      <w:r w:rsidR="00DE0095" w:rsidRPr="009C480F">
        <w:rPr>
          <w:lang w:val="en-US"/>
        </w:rPr>
        <w:t xml:space="preserve"> Enhancements (Field EXIT)</w:t>
      </w:r>
    </w:p>
    <w:p w14:paraId="21E305E6" w14:textId="77777777" w:rsidR="00DE0095" w:rsidRPr="009C480F" w:rsidRDefault="009B2594" w:rsidP="00DE0095">
      <w:pPr>
        <w:jc w:val="left"/>
        <w:rPr>
          <w:lang w:val="en-US"/>
        </w:rPr>
      </w:pPr>
      <w:sdt>
        <w:sdtPr>
          <w:rPr>
            <w:rFonts w:ascii="Segoe UI Symbol" w:hAnsi="Segoe UI Symbol" w:cs="Segoe UI Symbol"/>
            <w:lang w:val="en-US"/>
          </w:rPr>
          <w:id w:val="111656923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E0095">
            <w:rPr>
              <w:rFonts w:ascii="MS Gothic" w:eastAsia="MS Gothic" w:hAnsi="MS Gothic" w:cs="Segoe UI Symbol" w:hint="eastAsia"/>
              <w:lang w:val="en-US"/>
            </w:rPr>
            <w:t>☐</w:t>
          </w:r>
        </w:sdtContent>
      </w:sdt>
      <w:r w:rsidR="00DE0095" w:rsidRPr="009C480F">
        <w:rPr>
          <w:lang w:val="en-US"/>
        </w:rPr>
        <w:t xml:space="preserve"> Enhancements (BADI)</w:t>
      </w:r>
    </w:p>
    <w:p w14:paraId="1D6608EC" w14:textId="77777777" w:rsidR="00DE0095" w:rsidRPr="009C480F" w:rsidRDefault="009B2594" w:rsidP="00DE0095">
      <w:pPr>
        <w:jc w:val="left"/>
      </w:pPr>
      <w:sdt>
        <w:sdtPr>
          <w:rPr>
            <w:rFonts w:ascii="Segoe UI Symbol" w:hAnsi="Segoe UI Symbol" w:cs="Segoe UI Symbol"/>
          </w:rPr>
          <w:id w:val="-1525240414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E0095">
            <w:rPr>
              <w:rFonts w:ascii="MS Gothic" w:eastAsia="MS Gothic" w:hAnsi="MS Gothic" w:cs="Segoe UI Symbol" w:hint="eastAsia"/>
            </w:rPr>
            <w:t>☐</w:t>
          </w:r>
        </w:sdtContent>
      </w:sdt>
      <w:r w:rsidR="00DE0095">
        <w:t xml:space="preserve"> </w:t>
      </w:r>
      <w:proofErr w:type="spellStart"/>
      <w:r w:rsidR="00DE0095" w:rsidRPr="009C480F">
        <w:t>Enhancements</w:t>
      </w:r>
      <w:proofErr w:type="spellEnd"/>
      <w:r w:rsidR="00DE0095" w:rsidRPr="009C480F">
        <w:t xml:space="preserve"> (</w:t>
      </w:r>
      <w:proofErr w:type="spellStart"/>
      <w:r w:rsidR="00DE0095" w:rsidRPr="009C480F">
        <w:t>Abap</w:t>
      </w:r>
      <w:proofErr w:type="spellEnd"/>
      <w:r w:rsidR="00DE0095" w:rsidRPr="009C480F">
        <w:t xml:space="preserve"> </w:t>
      </w:r>
      <w:proofErr w:type="spellStart"/>
      <w:r w:rsidR="00DE0095" w:rsidRPr="009C480F">
        <w:t>Dictionary</w:t>
      </w:r>
      <w:proofErr w:type="spellEnd"/>
      <w:r w:rsidR="00DE0095" w:rsidRPr="009C480F">
        <w:t>)</w:t>
      </w:r>
    </w:p>
    <w:p w14:paraId="6E70FA55" w14:textId="77777777" w:rsidR="00DE0095" w:rsidRDefault="009B2594" w:rsidP="00DE0095">
      <w:pPr>
        <w:jc w:val="left"/>
      </w:pPr>
      <w:sdt>
        <w:sdtPr>
          <w:rPr>
            <w:rFonts w:ascii="Segoe UI Symbol" w:hAnsi="Segoe UI Symbol" w:cs="Segoe UI Symbol"/>
          </w:rPr>
          <w:id w:val="-185818828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E0095">
            <w:rPr>
              <w:rFonts w:ascii="MS Gothic" w:eastAsia="MS Gothic" w:hAnsi="MS Gothic" w:cs="Segoe UI Symbol" w:hint="eastAsia"/>
            </w:rPr>
            <w:t>☐</w:t>
          </w:r>
        </w:sdtContent>
      </w:sdt>
      <w:r w:rsidR="00DE0095">
        <w:t xml:space="preserve"> </w:t>
      </w:r>
      <w:proofErr w:type="spellStart"/>
      <w:r w:rsidR="00DE0095">
        <w:t>WorkFlow</w:t>
      </w:r>
      <w:proofErr w:type="spellEnd"/>
      <w:r w:rsidR="00DE0095">
        <w:br w:type="column"/>
      </w:r>
      <w:sdt>
        <w:sdtPr>
          <w:id w:val="-1234692958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E0095">
            <w:rPr>
              <w:rFonts w:ascii="MS Gothic" w:eastAsia="MS Gothic" w:hAnsi="MS Gothic" w:hint="eastAsia"/>
            </w:rPr>
            <w:t>☐</w:t>
          </w:r>
        </w:sdtContent>
      </w:sdt>
      <w:r w:rsidR="00DE0095">
        <w:t xml:space="preserve"> Função e(ou) Operação de Folha ou Time</w:t>
      </w:r>
    </w:p>
    <w:p w14:paraId="7F407C58" w14:textId="77777777" w:rsidR="00DE0095" w:rsidRDefault="009B2594" w:rsidP="00DE0095">
      <w:sdt>
        <w:sdtPr>
          <w:rPr>
            <w:rFonts w:ascii="Segoe UI Symbol" w:hAnsi="Segoe UI Symbol" w:cs="Segoe UI Symbol"/>
          </w:rPr>
          <w:id w:val="-716591443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E0095">
            <w:rPr>
              <w:rFonts w:ascii="MS Gothic" w:eastAsia="MS Gothic" w:hAnsi="MS Gothic" w:cs="Segoe UI Symbol" w:hint="eastAsia"/>
            </w:rPr>
            <w:t>☐</w:t>
          </w:r>
        </w:sdtContent>
      </w:sdt>
      <w:r w:rsidR="00DE0095">
        <w:t xml:space="preserve"> Ampliação de </w:t>
      </w:r>
      <w:proofErr w:type="spellStart"/>
      <w:r w:rsidR="00DE0095">
        <w:t>Infotipo</w:t>
      </w:r>
      <w:proofErr w:type="spellEnd"/>
    </w:p>
    <w:p w14:paraId="67EF4AB4" w14:textId="77777777" w:rsidR="00DE0095" w:rsidRDefault="009B2594" w:rsidP="00DE0095">
      <w:sdt>
        <w:sdtPr>
          <w:rPr>
            <w:rFonts w:ascii="Segoe UI Symbol" w:hAnsi="Segoe UI Symbol" w:cs="Segoe UI Symbol"/>
          </w:rPr>
          <w:id w:val="207986075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E0095">
            <w:rPr>
              <w:rFonts w:ascii="MS Gothic" w:eastAsia="MS Gothic" w:hAnsi="MS Gothic" w:cs="Segoe UI Symbol" w:hint="eastAsia"/>
            </w:rPr>
            <w:t>☐</w:t>
          </w:r>
        </w:sdtContent>
      </w:sdt>
      <w:r w:rsidR="00DE0095">
        <w:t xml:space="preserve"> Criação de </w:t>
      </w:r>
      <w:proofErr w:type="spellStart"/>
      <w:r w:rsidR="00DE0095">
        <w:t>Infotipo</w:t>
      </w:r>
      <w:proofErr w:type="spellEnd"/>
    </w:p>
    <w:p w14:paraId="6211DCA4" w14:textId="77777777" w:rsidR="00DE0095" w:rsidRDefault="009B2594" w:rsidP="00DE0095">
      <w:sdt>
        <w:sdtPr>
          <w:rPr>
            <w:rFonts w:ascii="Segoe UI Symbol" w:hAnsi="Segoe UI Symbol" w:cs="Segoe UI Symbol"/>
          </w:rPr>
          <w:id w:val="1010960799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E0095">
            <w:rPr>
              <w:rFonts w:ascii="MS Gothic" w:eastAsia="MS Gothic" w:hAnsi="MS Gothic" w:cs="Segoe UI Symbol" w:hint="eastAsia"/>
            </w:rPr>
            <w:t>☐</w:t>
          </w:r>
        </w:sdtContent>
      </w:sdt>
      <w:r w:rsidR="00DE0095">
        <w:t xml:space="preserve"> IDOC</w:t>
      </w:r>
    </w:p>
    <w:p w14:paraId="624A6614" w14:textId="77777777" w:rsidR="00DE0095" w:rsidRDefault="009B2594" w:rsidP="00DE0095">
      <w:sdt>
        <w:sdtPr>
          <w:rPr>
            <w:rFonts w:ascii="Segoe UI Symbol" w:hAnsi="Segoe UI Symbol" w:cs="Segoe UI Symbol"/>
          </w:rPr>
          <w:id w:val="1738049101"/>
          <w14:checkbox>
            <w14:checked w14:val="0"/>
            <w14:checkedState w14:val="2612" w14:font="MS Gothic"/>
            <w14:uncheckedState w14:val="2610" w14:font="MS Gothic"/>
          </w14:checkbox>
        </w:sdtPr>
        <w:sdtEndPr/>
        <w:sdtContent>
          <w:r w:rsidR="00DE0095">
            <w:rPr>
              <w:rFonts w:ascii="MS Gothic" w:eastAsia="MS Gothic" w:hAnsi="MS Gothic" w:cs="Segoe UI Symbol" w:hint="eastAsia"/>
            </w:rPr>
            <w:t>☐</w:t>
          </w:r>
        </w:sdtContent>
      </w:sdt>
      <w:r w:rsidR="00DE0095">
        <w:t xml:space="preserve"> Outros. Especificar: </w:t>
      </w:r>
    </w:p>
    <w:p w14:paraId="5B3AF9AF" w14:textId="77777777" w:rsidR="00DE0095" w:rsidRDefault="00DE0095" w:rsidP="00DE0095"/>
    <w:p w14:paraId="0089A869" w14:textId="77777777" w:rsidR="00DE0095" w:rsidRDefault="00DE0095" w:rsidP="00DE0095">
      <w:pPr>
        <w:sectPr w:rsidR="00DE0095" w:rsidSect="003923FF">
          <w:type w:val="continuous"/>
          <w:pgSz w:w="11906" w:h="16838" w:code="9"/>
          <w:pgMar w:top="1418" w:right="720" w:bottom="720" w:left="720" w:header="709" w:footer="709" w:gutter="0"/>
          <w:pgNumType w:start="0"/>
          <w:cols w:num="3" w:sep="1" w:space="709"/>
          <w:titlePg/>
          <w:docGrid w:linePitch="360"/>
        </w:sectPr>
      </w:pPr>
    </w:p>
    <w:p w14:paraId="3C0E84F5" w14:textId="77777777" w:rsidR="00DE0095" w:rsidRDefault="00DE0095" w:rsidP="00DE0095"/>
    <w:p w14:paraId="140F896B" w14:textId="77777777" w:rsidR="00DE0095" w:rsidRDefault="00DE0095" w:rsidP="00DE0095">
      <w:pPr>
        <w:pStyle w:val="Ttulo2"/>
      </w:pPr>
      <w:bookmarkStart w:id="2" w:name="_Toc113352081"/>
      <w:r>
        <w:t>Complexidade</w:t>
      </w:r>
      <w:bookmarkEnd w:id="2"/>
    </w:p>
    <w:tbl>
      <w:tblPr>
        <w:tblStyle w:val="Tabelacomgrade"/>
        <w:tblW w:w="10485" w:type="dxa"/>
        <w:tblBorders>
          <w:top w:val="single" w:sz="4" w:space="0" w:color="B3DDF2" w:themeColor="background2" w:themeShade="E6"/>
          <w:left w:val="single" w:sz="4" w:space="0" w:color="B3DDF2" w:themeColor="background2" w:themeShade="E6"/>
          <w:bottom w:val="single" w:sz="4" w:space="0" w:color="B3DDF2" w:themeColor="background2" w:themeShade="E6"/>
          <w:right w:val="single" w:sz="4" w:space="0" w:color="B3DDF2" w:themeColor="background2" w:themeShade="E6"/>
          <w:insideH w:val="single" w:sz="6" w:space="0" w:color="B3DDF2" w:themeColor="background2" w:themeShade="E6"/>
          <w:insideV w:val="single" w:sz="6" w:space="0" w:color="B3DDF2" w:themeColor="background2" w:themeShade="E6"/>
        </w:tblBorders>
        <w:tblLook w:val="04A0" w:firstRow="1" w:lastRow="0" w:firstColumn="1" w:lastColumn="0" w:noHBand="0" w:noVBand="1"/>
      </w:tblPr>
      <w:tblGrid>
        <w:gridCol w:w="3397"/>
        <w:gridCol w:w="7088"/>
      </w:tblGrid>
      <w:tr w:rsidR="00DE0095" w14:paraId="298FF976" w14:textId="77777777" w:rsidTr="0062360B">
        <w:tc>
          <w:tcPr>
            <w:tcW w:w="3397" w:type="dxa"/>
            <w:shd w:val="clear" w:color="auto" w:fill="2191C9" w:themeFill="background2" w:themeFillShade="80"/>
            <w:vAlign w:val="center"/>
          </w:tcPr>
          <w:p w14:paraId="331787B8" w14:textId="77777777" w:rsidR="00DE0095" w:rsidRPr="005C5F3B" w:rsidRDefault="00DE0095" w:rsidP="0062360B">
            <w:pPr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Classificação</w:t>
            </w:r>
          </w:p>
        </w:tc>
        <w:tc>
          <w:tcPr>
            <w:tcW w:w="7088" w:type="dxa"/>
            <w:vAlign w:val="center"/>
          </w:tcPr>
          <w:p w14:paraId="28BE5A03" w14:textId="40F03DAF" w:rsidR="00DE0095" w:rsidRDefault="00996418" w:rsidP="0062360B">
            <w:r>
              <w:t>Média</w:t>
            </w:r>
          </w:p>
        </w:tc>
      </w:tr>
      <w:tr w:rsidR="00DE0095" w14:paraId="7A8E4772" w14:textId="77777777" w:rsidTr="0062360B">
        <w:tc>
          <w:tcPr>
            <w:tcW w:w="3397" w:type="dxa"/>
            <w:shd w:val="clear" w:color="auto" w:fill="2191C9" w:themeFill="background2" w:themeFillShade="80"/>
          </w:tcPr>
          <w:p w14:paraId="1361EB94" w14:textId="77777777" w:rsidR="00DE0095" w:rsidRPr="005C5F3B" w:rsidRDefault="00DE0095" w:rsidP="0062360B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Prazo para entrega</w:t>
            </w:r>
          </w:p>
        </w:tc>
        <w:tc>
          <w:tcPr>
            <w:tcW w:w="7088" w:type="dxa"/>
          </w:tcPr>
          <w:p w14:paraId="2E9739B9" w14:textId="130B5A23" w:rsidR="00DE0095" w:rsidRDefault="009B2594" w:rsidP="0062360B">
            <w:sdt>
              <w:sdtPr>
                <w:alias w:val="Prazo para entrega"/>
                <w:tag w:val="Prazo para entrega"/>
                <w:id w:val="996999028"/>
                <w:showingPlcHdr/>
                <w:date w:fullDate="2019-03-15T00:00:00Z">
                  <w:dateFormat w:val="dd/MM/yyyy"/>
                  <w:lid w:val="pt-BR"/>
                  <w:storeMappedDataAs w:val="dateTime"/>
                  <w:calendar w:val="gregorian"/>
                </w:date>
              </w:sdtPr>
              <w:sdtEndPr/>
              <w:sdtContent>
                <w:r w:rsidR="007D1BB2">
                  <w:t xml:space="preserve">     </w:t>
                </w:r>
              </w:sdtContent>
            </w:sdt>
          </w:p>
        </w:tc>
      </w:tr>
    </w:tbl>
    <w:p w14:paraId="3F57C711" w14:textId="77777777" w:rsidR="00DE0095" w:rsidRDefault="00DE0095" w:rsidP="00DE0095"/>
    <w:p w14:paraId="257CAB52" w14:textId="77777777" w:rsidR="00DE0095" w:rsidRDefault="00DE0095" w:rsidP="00DE0095">
      <w:pPr>
        <w:spacing w:before="0" w:line="264" w:lineRule="auto"/>
      </w:pPr>
      <w:r>
        <w:br w:type="page"/>
      </w:r>
    </w:p>
    <w:p w14:paraId="3AC541F4" w14:textId="77777777" w:rsidR="00465147" w:rsidRPr="00465147" w:rsidRDefault="00605721" w:rsidP="00CD5EEC">
      <w:pPr>
        <w:pStyle w:val="Ttulo1"/>
      </w:pPr>
      <w:bookmarkStart w:id="3" w:name="_Toc113352082"/>
      <w:r>
        <w:lastRenderedPageBreak/>
        <w:t>Objetivo</w:t>
      </w:r>
      <w:bookmarkEnd w:id="3"/>
    </w:p>
    <w:p w14:paraId="3C800D53" w14:textId="6468C03B" w:rsidR="00FA391E" w:rsidRDefault="00D33B46" w:rsidP="00FA391E">
      <w:r>
        <w:t xml:space="preserve">Melhoria no programa Monitor de Logs </w:t>
      </w:r>
      <w:r w:rsidR="00A016BF">
        <w:t>SST</w:t>
      </w:r>
      <w:r>
        <w:t>, com a adição d</w:t>
      </w:r>
      <w:r w:rsidR="00C11623">
        <w:t xml:space="preserve">o filtro de </w:t>
      </w:r>
      <w:proofErr w:type="gramStart"/>
      <w:r w:rsidR="00C11623">
        <w:t>matricula</w:t>
      </w:r>
      <w:proofErr w:type="gramEnd"/>
      <w:r>
        <w:t>.</w:t>
      </w:r>
    </w:p>
    <w:p w14:paraId="178C0145" w14:textId="77777777" w:rsidR="00DE0095" w:rsidRDefault="00DE0095" w:rsidP="00DE0095">
      <w:pPr>
        <w:pStyle w:val="Ttulo2"/>
      </w:pPr>
      <w:bookmarkStart w:id="4" w:name="_Toc113352083"/>
      <w:r>
        <w:t>GAP Atual</w:t>
      </w:r>
      <w:bookmarkEnd w:id="4"/>
    </w:p>
    <w:p w14:paraId="71197EEB" w14:textId="1736FE66" w:rsidR="003148CF" w:rsidRPr="00277398" w:rsidRDefault="00D90518" w:rsidP="003148CF">
      <w:r>
        <w:t>GAP Atual caso houver</w:t>
      </w:r>
      <w:r w:rsidR="00FA391E">
        <w:t>.</w:t>
      </w:r>
    </w:p>
    <w:p w14:paraId="7A26E8D1" w14:textId="77777777" w:rsidR="00DE0095" w:rsidRDefault="00DE0095" w:rsidP="00DE0095">
      <w:pPr>
        <w:pStyle w:val="Ttulo2"/>
      </w:pPr>
      <w:bookmarkStart w:id="5" w:name="_Toc113352084"/>
      <w:r>
        <w:t>Resumo da solução / documento</w:t>
      </w:r>
      <w:bookmarkEnd w:id="5"/>
    </w:p>
    <w:p w14:paraId="41BE860C" w14:textId="0CEBD0D8" w:rsidR="00ED0E89" w:rsidRDefault="00FB3276" w:rsidP="00ED0E89">
      <w:r>
        <w:t xml:space="preserve">Resumo </w:t>
      </w:r>
      <w:r w:rsidR="00525F69">
        <w:t>da solução.</w:t>
      </w:r>
    </w:p>
    <w:p w14:paraId="45295865" w14:textId="77777777" w:rsidR="009F462F" w:rsidRDefault="009F462F">
      <w:pPr>
        <w:spacing w:before="0" w:line="264" w:lineRule="auto"/>
        <w:jc w:val="left"/>
        <w:rPr>
          <w:rFonts w:asciiTheme="majorHAnsi" w:eastAsiaTheme="majorEastAsia" w:hAnsiTheme="majorHAnsi" w:cstheme="majorBidi"/>
          <w:color w:val="0B5294" w:themeColor="accent1" w:themeShade="BF"/>
          <w:sz w:val="36"/>
          <w:szCs w:val="36"/>
        </w:rPr>
      </w:pPr>
      <w:r>
        <w:br w:type="page"/>
      </w:r>
    </w:p>
    <w:p w14:paraId="5E30F2F5" w14:textId="77777777" w:rsidR="00AE35C0" w:rsidRDefault="00FB1F00" w:rsidP="00FB1F00">
      <w:pPr>
        <w:pStyle w:val="Ttulo1"/>
      </w:pPr>
      <w:bookmarkStart w:id="6" w:name="_Toc113352085"/>
      <w:r>
        <w:lastRenderedPageBreak/>
        <w:t>Desenvolvimento</w:t>
      </w:r>
      <w:bookmarkEnd w:id="6"/>
    </w:p>
    <w:p w14:paraId="2AF615B9" w14:textId="01FF1C79" w:rsidR="007F414A" w:rsidRDefault="00FB1F00" w:rsidP="00F018C7">
      <w:pPr>
        <w:pStyle w:val="Ttulo2"/>
      </w:pPr>
      <w:bookmarkStart w:id="7" w:name="_Toc113352086"/>
      <w:r>
        <w:t>Tela de seleção</w:t>
      </w:r>
      <w:bookmarkEnd w:id="7"/>
    </w:p>
    <w:p w14:paraId="32F3F884" w14:textId="18705DA5" w:rsidR="00F018C7" w:rsidRPr="00F018C7" w:rsidRDefault="005E4652" w:rsidP="00F018C7">
      <w:r>
        <w:rPr>
          <w:noProof/>
        </w:rPr>
        <w:drawing>
          <wp:inline distT="0" distB="0" distL="0" distR="0" wp14:anchorId="29C53C30" wp14:editId="20D8BB44">
            <wp:extent cx="6645910" cy="2738120"/>
            <wp:effectExtent l="0" t="0" r="2540" b="5080"/>
            <wp:docPr id="13" name="Imagem 1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B0CD" w14:textId="1932A9B1" w:rsidR="00E25844" w:rsidRDefault="0006368C" w:rsidP="00F018C7">
      <w:pPr>
        <w:pStyle w:val="Ttulo2"/>
        <w:rPr>
          <w:rFonts w:asciiTheme="minorHAnsi" w:eastAsiaTheme="minorEastAsia" w:hAnsiTheme="minorHAnsi" w:cstheme="minorBidi"/>
          <w:color w:val="595959" w:themeColor="text1" w:themeTint="A6"/>
          <w:sz w:val="21"/>
          <w:szCs w:val="21"/>
        </w:rPr>
      </w:pPr>
      <w:bookmarkStart w:id="8" w:name="_Toc113352087"/>
      <w:r>
        <w:t xml:space="preserve">Lógica de </w:t>
      </w:r>
      <w:r w:rsidR="00FB1F00">
        <w:t>Processamento</w:t>
      </w:r>
      <w:bookmarkEnd w:id="8"/>
    </w:p>
    <w:p w14:paraId="7351F5A3" w14:textId="6A8C3CE1" w:rsidR="00525FE6" w:rsidRDefault="00B8102A" w:rsidP="00F018C7">
      <w:r>
        <w:t xml:space="preserve">Ajuste na lógica de processamento </w:t>
      </w:r>
      <w:r w:rsidR="00D13A6E">
        <w:t xml:space="preserve">do programa </w:t>
      </w:r>
      <w:r>
        <w:t>original</w:t>
      </w:r>
      <w:r w:rsidR="00670CCD">
        <w:t xml:space="preserve">, para adição </w:t>
      </w:r>
      <w:r w:rsidR="00C11623">
        <w:t xml:space="preserve">do filtro de </w:t>
      </w:r>
      <w:proofErr w:type="gramStart"/>
      <w:r w:rsidR="00C11623">
        <w:t>matricula</w:t>
      </w:r>
      <w:proofErr w:type="gramEnd"/>
      <w:r w:rsidR="00F018C7">
        <w:t>.</w:t>
      </w:r>
      <w:r w:rsidR="00670CCD">
        <w:t xml:space="preserve"> As Alterações serão listadas</w:t>
      </w:r>
      <w:r w:rsidR="00647EE4">
        <w:t xml:space="preserve"> abaixo.</w:t>
      </w:r>
      <w:r w:rsidR="00EF1D72">
        <w:t xml:space="preserve"> </w:t>
      </w:r>
    </w:p>
    <w:p w14:paraId="12388F76" w14:textId="6068BF24" w:rsidR="00525FE6" w:rsidRDefault="00261CC6" w:rsidP="00F018C7">
      <w:r w:rsidRPr="009B2594">
        <w:rPr>
          <w:b/>
          <w:bCs/>
        </w:rPr>
        <w:t>Observação:</w:t>
      </w:r>
      <w:r>
        <w:t xml:space="preserve"> Para o filtro funcionar corretamente, o parâmetro “Código Interface” foi alterado para não aceitar </w:t>
      </w:r>
      <w:r w:rsidR="00B4359E">
        <w:t xml:space="preserve">range e </w:t>
      </w:r>
      <w:proofErr w:type="spellStart"/>
      <w:r w:rsidR="00B4359E">
        <w:t>multi</w:t>
      </w:r>
      <w:r w:rsidR="003546DE">
        <w:t>-</w:t>
      </w:r>
      <w:r w:rsidR="00B4359E">
        <w:t>seleção</w:t>
      </w:r>
      <w:proofErr w:type="spellEnd"/>
      <w:r w:rsidR="003546DE">
        <w:t xml:space="preserve">, </w:t>
      </w:r>
      <w:r w:rsidR="00D83C64">
        <w:t>e tornado obrigatório</w:t>
      </w:r>
      <w:r w:rsidR="00B4359E">
        <w:t>:</w:t>
      </w:r>
    </w:p>
    <w:p w14:paraId="77C18935" w14:textId="5856D238" w:rsidR="00B4359E" w:rsidRPr="00F018C7" w:rsidRDefault="003546DE" w:rsidP="00F018C7">
      <w:r>
        <w:rPr>
          <w:noProof/>
        </w:rPr>
        <w:drawing>
          <wp:inline distT="0" distB="0" distL="0" distR="0" wp14:anchorId="15CB84D0" wp14:editId="2352EE0B">
            <wp:extent cx="6645910" cy="289560"/>
            <wp:effectExtent l="0" t="0" r="254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5E1E" w14:textId="24D4C31B" w:rsidR="00D35ED8" w:rsidRPr="004E57C9" w:rsidRDefault="007C0B68" w:rsidP="004E57C9">
      <w:pPr>
        <w:pStyle w:val="Ttulo3"/>
      </w:pPr>
      <w:bookmarkStart w:id="9" w:name="_Toc113352088"/>
      <w:r w:rsidRPr="004E57C9">
        <w:t xml:space="preserve">Lógica </w:t>
      </w:r>
      <w:r w:rsidR="004E57C9" w:rsidRPr="004E57C9">
        <w:t>d</w:t>
      </w:r>
      <w:r w:rsidR="006F566D">
        <w:t>o</w:t>
      </w:r>
      <w:r w:rsidR="004E57C9" w:rsidRPr="004E57C9">
        <w:t xml:space="preserve"> </w:t>
      </w:r>
      <w:r w:rsidR="006F566D">
        <w:t>programa</w:t>
      </w:r>
      <w:r w:rsidR="00850451">
        <w:t xml:space="preserve"> </w:t>
      </w:r>
      <w:r w:rsidR="00476BD8" w:rsidRPr="00476BD8">
        <w:rPr>
          <w:b/>
          <w:color w:val="595959" w:themeColor="text1" w:themeTint="A6"/>
        </w:rPr>
        <w:t xml:space="preserve">ZINTSSTRP0002 </w:t>
      </w:r>
      <w:r w:rsidR="00695B30">
        <w:rPr>
          <w:b/>
          <w:color w:val="595959" w:themeColor="text1" w:themeTint="A6"/>
        </w:rPr>
        <w:t>(Alterações realizadas)</w:t>
      </w:r>
      <w:bookmarkEnd w:id="9"/>
    </w:p>
    <w:tbl>
      <w:tblPr>
        <w:tblStyle w:val="Tabelacomgrade"/>
        <w:tblW w:w="0" w:type="auto"/>
        <w:tblBorders>
          <w:top w:val="single" w:sz="4" w:space="0" w:color="90C5F6" w:themeColor="accent1" w:themeTint="66"/>
          <w:left w:val="single" w:sz="4" w:space="0" w:color="90C5F6" w:themeColor="accent1" w:themeTint="66"/>
          <w:bottom w:val="single" w:sz="4" w:space="0" w:color="90C5F6" w:themeColor="accent1" w:themeTint="66"/>
          <w:right w:val="single" w:sz="4" w:space="0" w:color="90C5F6" w:themeColor="accent1" w:themeTint="66"/>
          <w:insideH w:val="single" w:sz="4" w:space="0" w:color="90C5F6" w:themeColor="accent1" w:themeTint="66"/>
          <w:insideV w:val="single" w:sz="4" w:space="0" w:color="90C5F6" w:themeColor="accent1" w:themeTint="66"/>
        </w:tblBorders>
        <w:tblLook w:val="04A0" w:firstRow="1" w:lastRow="0" w:firstColumn="1" w:lastColumn="0" w:noHBand="0" w:noVBand="1"/>
      </w:tblPr>
      <w:tblGrid>
        <w:gridCol w:w="3823"/>
        <w:gridCol w:w="6633"/>
      </w:tblGrid>
      <w:tr w:rsidR="004E6F9A" w14:paraId="036AD159" w14:textId="77777777" w:rsidTr="00DF075D">
        <w:tc>
          <w:tcPr>
            <w:tcW w:w="10456" w:type="dxa"/>
            <w:gridSpan w:val="2"/>
            <w:tcBorders>
              <w:top w:val="single" w:sz="4" w:space="0" w:color="B3DDF2" w:themeColor="background2" w:themeShade="E6"/>
              <w:left w:val="single" w:sz="4" w:space="0" w:color="B3DDF2" w:themeColor="background2" w:themeShade="E6"/>
              <w:bottom w:val="single" w:sz="4" w:space="0" w:color="B3DDF2" w:themeColor="background2" w:themeShade="E6"/>
              <w:right w:val="single" w:sz="4" w:space="0" w:color="90C5F6" w:themeColor="accent1" w:themeTint="66"/>
            </w:tcBorders>
            <w:shd w:val="clear" w:color="auto" w:fill="2191C9" w:themeFill="background2" w:themeFillShade="80"/>
          </w:tcPr>
          <w:p w14:paraId="5BB32A4E" w14:textId="78D28A07" w:rsidR="004E6F9A" w:rsidRPr="004E6F9A" w:rsidRDefault="004E6F9A" w:rsidP="004E6F9A">
            <w:pPr>
              <w:pStyle w:val="PargrafodaLista"/>
              <w:ind w:left="360"/>
              <w:jc w:val="left"/>
              <w:rPr>
                <w:b/>
                <w:bCs/>
              </w:rPr>
            </w:pPr>
            <w:r w:rsidRPr="004E6F9A">
              <w:rPr>
                <w:b/>
                <w:bCs/>
                <w:color w:val="FFFFFF" w:themeColor="background1"/>
              </w:rPr>
              <w:t>Pri</w:t>
            </w:r>
            <w:r w:rsidR="00E03D2D">
              <w:rPr>
                <w:b/>
                <w:bCs/>
                <w:color w:val="FFFFFF" w:themeColor="background1"/>
              </w:rPr>
              <w:t>meira seleção dos dados (Exibição da primeira visão do ALV)</w:t>
            </w:r>
          </w:p>
        </w:tc>
      </w:tr>
      <w:tr w:rsidR="002E173A" w14:paraId="288FD52C" w14:textId="77777777" w:rsidTr="00695B30">
        <w:tc>
          <w:tcPr>
            <w:tcW w:w="3823" w:type="dxa"/>
            <w:tcBorders>
              <w:top w:val="single" w:sz="4" w:space="0" w:color="B3DDF2" w:themeColor="background2" w:themeShade="E6"/>
              <w:left w:val="single" w:sz="4" w:space="0" w:color="B3DDF2" w:themeColor="background2" w:themeShade="E6"/>
              <w:bottom w:val="single" w:sz="4" w:space="0" w:color="B3DDF2" w:themeColor="background2" w:themeShade="E6"/>
              <w:right w:val="single" w:sz="4" w:space="0" w:color="B3DDF2" w:themeColor="background2" w:themeShade="E6"/>
            </w:tcBorders>
            <w:shd w:val="clear" w:color="auto" w:fill="2191C9" w:themeFill="background2" w:themeFillShade="80"/>
            <w:hideMark/>
          </w:tcPr>
          <w:p w14:paraId="66AE85C2" w14:textId="77777777" w:rsidR="00695B30" w:rsidRDefault="00EC1286" w:rsidP="00ED51E0">
            <w:pPr>
              <w:pStyle w:val="PargrafodaLista"/>
              <w:numPr>
                <w:ilvl w:val="0"/>
                <w:numId w:val="9"/>
              </w:numPr>
              <w:jc w:val="left"/>
              <w:rPr>
                <w:color w:val="FFFFFF" w:themeColor="background1"/>
              </w:rPr>
            </w:pPr>
            <w:bookmarkStart w:id="10" w:name="_Mensagens_de_erro"/>
            <w:bookmarkEnd w:id="10"/>
            <w:r>
              <w:rPr>
                <w:color w:val="FFFFFF" w:themeColor="background1"/>
              </w:rPr>
              <w:t>Execução do método</w:t>
            </w:r>
            <w:r w:rsidR="00ED51E0">
              <w:rPr>
                <w:color w:val="FFFFFF" w:themeColor="background1"/>
              </w:rPr>
              <w:t xml:space="preserve"> </w:t>
            </w:r>
            <w:r w:rsidR="00E63B60">
              <w:rPr>
                <w:color w:val="FFFFFF" w:themeColor="background1"/>
              </w:rPr>
              <w:t>START_OF_SELECTION</w:t>
            </w:r>
            <w:r w:rsidR="00ED51E0">
              <w:rPr>
                <w:color w:val="FFFFFF" w:themeColor="background1"/>
              </w:rPr>
              <w:t xml:space="preserve"> </w:t>
            </w:r>
          </w:p>
          <w:p w14:paraId="7EF1A732" w14:textId="274FDD4B" w:rsidR="002E173A" w:rsidRPr="00C9491D" w:rsidRDefault="00ED51E0" w:rsidP="00695B30">
            <w:pPr>
              <w:pStyle w:val="PargrafodaLista"/>
              <w:ind w:left="360"/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(</w:t>
            </w:r>
            <w:r w:rsidR="00695B30">
              <w:rPr>
                <w:color w:val="FFFFFF" w:themeColor="background1"/>
              </w:rPr>
              <w:t xml:space="preserve">Include: </w:t>
            </w:r>
            <w:r w:rsidR="005A72C6" w:rsidRPr="005A72C6">
              <w:rPr>
                <w:color w:val="FFFFFF" w:themeColor="background1"/>
              </w:rPr>
              <w:t>ZINTSSTRP0002</w:t>
            </w:r>
            <w:r w:rsidRPr="00ED51E0">
              <w:rPr>
                <w:color w:val="FFFFFF" w:themeColor="background1"/>
              </w:rPr>
              <w:t>_MON</w:t>
            </w:r>
            <w:r>
              <w:rPr>
                <w:color w:val="FFFFFF" w:themeColor="background1"/>
              </w:rPr>
              <w:t>)</w:t>
            </w:r>
            <w:r w:rsidR="007B7D3E">
              <w:rPr>
                <w:color w:val="FFFFFF" w:themeColor="background1"/>
              </w:rPr>
              <w:t xml:space="preserve"> </w:t>
            </w:r>
          </w:p>
        </w:tc>
        <w:tc>
          <w:tcPr>
            <w:tcW w:w="6633" w:type="dxa"/>
            <w:tcBorders>
              <w:top w:val="single" w:sz="4" w:space="0" w:color="90C5F6" w:themeColor="accent1" w:themeTint="66"/>
              <w:left w:val="single" w:sz="4" w:space="0" w:color="F0F8FC" w:themeColor="background2" w:themeTint="66" w:themeShade="E6"/>
              <w:bottom w:val="single" w:sz="4" w:space="0" w:color="90C5F6" w:themeColor="accent1" w:themeTint="66"/>
              <w:right w:val="single" w:sz="4" w:space="0" w:color="90C5F6" w:themeColor="accent1" w:themeTint="66"/>
            </w:tcBorders>
            <w:vAlign w:val="center"/>
            <w:hideMark/>
          </w:tcPr>
          <w:p w14:paraId="0ED3270F" w14:textId="77777777" w:rsidR="002E173A" w:rsidRDefault="00E83077" w:rsidP="00E83077">
            <w:r w:rsidRPr="00E83077">
              <w:t>N</w:t>
            </w:r>
            <w:r w:rsidR="00055D9D" w:rsidRPr="00E83077">
              <w:t>este método foi feita a chamada para o método abaixo</w:t>
            </w:r>
            <w:r>
              <w:t xml:space="preserve"> (</w:t>
            </w:r>
            <w:r w:rsidRPr="00E83077">
              <w:t>SET_ADDITIONAL_FILTERS), para os casos em que for selecionada uma interface na tela de seleção</w:t>
            </w:r>
            <w:r w:rsidR="005B40A0">
              <w:t>.</w:t>
            </w:r>
          </w:p>
          <w:p w14:paraId="17A82493" w14:textId="2C15FFBA" w:rsidR="009E4440" w:rsidRPr="00055D9D" w:rsidRDefault="009E4440" w:rsidP="00E83077">
            <w:pPr>
              <w:rPr>
                <w:color w:val="auto"/>
              </w:rPr>
            </w:pPr>
            <w:r w:rsidRPr="009E4440">
              <w:t xml:space="preserve">A chamada é feita apenas se </w:t>
            </w:r>
            <w:r w:rsidR="0015460D">
              <w:t>tive</w:t>
            </w:r>
            <w:r w:rsidRPr="009E4440">
              <w:t>r sido selecionada uma interface na tela de seleção</w:t>
            </w:r>
            <w:r w:rsidR="003A5194">
              <w:t xml:space="preserve"> (Parâmetro S_INTER)</w:t>
            </w:r>
            <w:r>
              <w:t>.</w:t>
            </w:r>
          </w:p>
        </w:tc>
      </w:tr>
      <w:tr w:rsidR="000E50FC" w14:paraId="31CB6958" w14:textId="77777777" w:rsidTr="00695B30">
        <w:tc>
          <w:tcPr>
            <w:tcW w:w="3823" w:type="dxa"/>
            <w:tcBorders>
              <w:top w:val="single" w:sz="4" w:space="0" w:color="B3DDF2" w:themeColor="background2" w:themeShade="E6"/>
              <w:left w:val="single" w:sz="4" w:space="0" w:color="B3DDF2" w:themeColor="background2" w:themeShade="E6"/>
              <w:bottom w:val="single" w:sz="4" w:space="0" w:color="B3DDF2" w:themeColor="background2" w:themeShade="E6"/>
              <w:right w:val="single" w:sz="4" w:space="0" w:color="B3DDF2" w:themeColor="background2" w:themeShade="E6"/>
            </w:tcBorders>
            <w:shd w:val="clear" w:color="auto" w:fill="2191C9" w:themeFill="background2" w:themeFillShade="80"/>
          </w:tcPr>
          <w:p w14:paraId="6A4FE304" w14:textId="77777777" w:rsidR="00695B30" w:rsidRDefault="00F3720B" w:rsidP="00F3720B">
            <w:pPr>
              <w:pStyle w:val="PargrafodaLista"/>
              <w:numPr>
                <w:ilvl w:val="0"/>
                <w:numId w:val="9"/>
              </w:numPr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Execução do método </w:t>
            </w:r>
            <w:r w:rsidRPr="00F3720B">
              <w:rPr>
                <w:color w:val="FFFFFF" w:themeColor="background1"/>
              </w:rPr>
              <w:t>SET_ADDITIONAL_FILTERS</w:t>
            </w:r>
            <w:r>
              <w:rPr>
                <w:color w:val="FFFFFF" w:themeColor="background1"/>
              </w:rPr>
              <w:t xml:space="preserve"> </w:t>
            </w:r>
          </w:p>
          <w:p w14:paraId="47C81A80" w14:textId="7A3AA716" w:rsidR="00F3720B" w:rsidRPr="00F3720B" w:rsidRDefault="00F3720B" w:rsidP="00695B30">
            <w:pPr>
              <w:pStyle w:val="PargrafodaLista"/>
              <w:ind w:left="360"/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(</w:t>
            </w:r>
            <w:r w:rsidR="00695B30">
              <w:rPr>
                <w:color w:val="FFFFFF" w:themeColor="background1"/>
              </w:rPr>
              <w:t xml:space="preserve">Classe: </w:t>
            </w:r>
            <w:r>
              <w:rPr>
                <w:color w:val="FFFFFF" w:themeColor="background1"/>
              </w:rPr>
              <w:t>ZINT</w:t>
            </w:r>
            <w:r w:rsidR="00080BC9">
              <w:rPr>
                <w:color w:val="FFFFFF" w:themeColor="background1"/>
              </w:rPr>
              <w:t>S</w:t>
            </w:r>
            <w:r w:rsidR="005A72C6">
              <w:rPr>
                <w:color w:val="FFFFFF" w:themeColor="background1"/>
              </w:rPr>
              <w:t>ST</w:t>
            </w:r>
            <w:r w:rsidR="00080BC9">
              <w:rPr>
                <w:color w:val="FFFFFF" w:themeColor="background1"/>
              </w:rPr>
              <w:t>CL0001)</w:t>
            </w:r>
          </w:p>
        </w:tc>
        <w:tc>
          <w:tcPr>
            <w:tcW w:w="6633" w:type="dxa"/>
            <w:tcBorders>
              <w:top w:val="single" w:sz="4" w:space="0" w:color="90C5F6" w:themeColor="accent1" w:themeTint="66"/>
              <w:left w:val="single" w:sz="4" w:space="0" w:color="F0F8FC" w:themeColor="background2" w:themeTint="66" w:themeShade="E6"/>
              <w:bottom w:val="single" w:sz="4" w:space="0" w:color="90C5F6" w:themeColor="accent1" w:themeTint="66"/>
              <w:right w:val="single" w:sz="4" w:space="0" w:color="90C5F6" w:themeColor="accent1" w:themeTint="66"/>
            </w:tcBorders>
            <w:vAlign w:val="center"/>
          </w:tcPr>
          <w:p w14:paraId="7D354AAF" w14:textId="7776DB23" w:rsidR="000E50FC" w:rsidRDefault="0047371B" w:rsidP="00B7324C">
            <w:r>
              <w:t>M</w:t>
            </w:r>
            <w:r w:rsidR="00C91985" w:rsidRPr="00C91985">
              <w:t>étodo criado para armazenar os</w:t>
            </w:r>
            <w:r w:rsidR="009D5BA6">
              <w:t xml:space="preserve"> </w:t>
            </w:r>
            <w:r w:rsidR="009D5BA6" w:rsidRPr="009D5BA6">
              <w:t>dados</w:t>
            </w:r>
            <w:r w:rsidRPr="0047371B">
              <w:t xml:space="preserve"> e os</w:t>
            </w:r>
            <w:r w:rsidR="00C91985" w:rsidRPr="00C91985">
              <w:t xml:space="preserve"> ranges</w:t>
            </w:r>
            <w:r w:rsidR="009D5BA6" w:rsidRPr="009D5BA6">
              <w:t xml:space="preserve"> dos filtros adicionais de acordo com a tabela</w:t>
            </w:r>
            <w:r>
              <w:t xml:space="preserve"> </w:t>
            </w:r>
            <w:r w:rsidRPr="0047371B">
              <w:t>ZINTS</w:t>
            </w:r>
            <w:r w:rsidR="005A72C6">
              <w:t>ST</w:t>
            </w:r>
            <w:r w:rsidRPr="0047371B">
              <w:t>T9</w:t>
            </w:r>
            <w:r w:rsidR="00106CE1">
              <w:t>9</w:t>
            </w:r>
            <w:r w:rsidRPr="0047371B">
              <w:t>02</w:t>
            </w:r>
            <w:r>
              <w:t>.</w:t>
            </w:r>
          </w:p>
          <w:p w14:paraId="64943D1F" w14:textId="77777777" w:rsidR="001C19C6" w:rsidRDefault="005C0820" w:rsidP="00B7324C">
            <w:r>
              <w:t>Preenche</w:t>
            </w:r>
            <w:r w:rsidRPr="005F159B">
              <w:t xml:space="preserve"> a tabela</w:t>
            </w:r>
            <w:r w:rsidR="00A660A9">
              <w:t xml:space="preserve"> interna</w:t>
            </w:r>
            <w:r>
              <w:t xml:space="preserve"> MT_FILTROS </w:t>
            </w:r>
            <w:r w:rsidR="0015460D">
              <w:t>tiver</w:t>
            </w:r>
            <w:r>
              <w:t xml:space="preserve"> </w:t>
            </w:r>
            <w:r w:rsidRPr="00B2525B">
              <w:t>se houver sido selecionada uma interface na tela de seleção</w:t>
            </w:r>
            <w:r w:rsidRPr="005C0820">
              <w:t xml:space="preserve"> e algum filtro adicional </w:t>
            </w:r>
            <w:r w:rsidR="00DB71FB">
              <w:t>tiver</w:t>
            </w:r>
            <w:r w:rsidRPr="005C0820">
              <w:t xml:space="preserve"> sido preenchido</w:t>
            </w:r>
            <w:r>
              <w:t>.</w:t>
            </w:r>
          </w:p>
          <w:p w14:paraId="62AD6A14" w14:textId="076D6792" w:rsidR="007D0532" w:rsidRDefault="007D0532" w:rsidP="00B7324C">
            <w:r>
              <w:lastRenderedPageBreak/>
              <w:t xml:space="preserve">Apenas o filtro de </w:t>
            </w:r>
            <w:r w:rsidR="008F44CE">
              <w:t>Matrícula</w:t>
            </w:r>
            <w:r>
              <w:t xml:space="preserve"> foi adicionado</w:t>
            </w:r>
            <w:r w:rsidR="005F2666">
              <w:t xml:space="preserve">, neste caso é feita uma busca dos CPFs </w:t>
            </w:r>
            <w:r w:rsidR="00886B37">
              <w:t xml:space="preserve">das </w:t>
            </w:r>
            <w:proofErr w:type="gramStart"/>
            <w:r w:rsidR="00886B37">
              <w:t>matriculas</w:t>
            </w:r>
            <w:proofErr w:type="gramEnd"/>
            <w:r w:rsidR="00886B37">
              <w:t xml:space="preserve"> selecionadas e </w:t>
            </w:r>
            <w:r w:rsidR="00CB7A85">
              <w:t>armazenados em um range (MR_CPF)</w:t>
            </w:r>
            <w:r w:rsidR="00C977D6">
              <w:t xml:space="preserve"> para ser utilizado posteriormente</w:t>
            </w:r>
            <w:r w:rsidR="00CB7A85">
              <w:t xml:space="preserve">, pois </w:t>
            </w:r>
            <w:r w:rsidR="003D56E9">
              <w:t>nas tabelas de SST, a chave é o CPF e não a Matricula</w:t>
            </w:r>
            <w:r w:rsidR="0013294E">
              <w:t>, além de muitas tabelas não conterem o campo Matricula</w:t>
            </w:r>
            <w:r w:rsidR="003D56E9">
              <w:t>.</w:t>
            </w:r>
          </w:p>
        </w:tc>
      </w:tr>
      <w:tr w:rsidR="000E50FC" w14:paraId="50C6C94C" w14:textId="77777777" w:rsidTr="00695B30">
        <w:tc>
          <w:tcPr>
            <w:tcW w:w="3823" w:type="dxa"/>
            <w:tcBorders>
              <w:top w:val="single" w:sz="4" w:space="0" w:color="B3DDF2" w:themeColor="background2" w:themeShade="E6"/>
              <w:left w:val="single" w:sz="4" w:space="0" w:color="B3DDF2" w:themeColor="background2" w:themeShade="E6"/>
              <w:bottom w:val="single" w:sz="4" w:space="0" w:color="B3DDF2" w:themeColor="background2" w:themeShade="E6"/>
              <w:right w:val="single" w:sz="4" w:space="0" w:color="B3DDF2" w:themeColor="background2" w:themeShade="E6"/>
            </w:tcBorders>
            <w:shd w:val="clear" w:color="auto" w:fill="2191C9" w:themeFill="background2" w:themeFillShade="80"/>
          </w:tcPr>
          <w:p w14:paraId="5540C3C4" w14:textId="77777777" w:rsidR="00695B30" w:rsidRDefault="00080BC9" w:rsidP="00ED51E0">
            <w:pPr>
              <w:pStyle w:val="PargrafodaLista"/>
              <w:numPr>
                <w:ilvl w:val="0"/>
                <w:numId w:val="9"/>
              </w:numPr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 xml:space="preserve">Execução do método </w:t>
            </w:r>
            <w:r w:rsidRPr="00080BC9">
              <w:rPr>
                <w:color w:val="FFFFFF" w:themeColor="background1"/>
              </w:rPr>
              <w:t xml:space="preserve">GET_LOG_MONITOR </w:t>
            </w:r>
          </w:p>
          <w:p w14:paraId="7C37A1A6" w14:textId="0F16D9C2" w:rsidR="000E50FC" w:rsidRDefault="00695B30" w:rsidP="00695B30">
            <w:pPr>
              <w:pStyle w:val="PargrafodaLista"/>
              <w:ind w:left="360"/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(Classe: </w:t>
            </w:r>
            <w:r w:rsidR="005A72C6">
              <w:rPr>
                <w:color w:val="FFFFFF" w:themeColor="background1"/>
              </w:rPr>
              <w:t>ZINTSSTCL0001</w:t>
            </w:r>
            <w:r>
              <w:rPr>
                <w:color w:val="FFFFFF" w:themeColor="background1"/>
              </w:rPr>
              <w:t>)</w:t>
            </w:r>
          </w:p>
        </w:tc>
        <w:tc>
          <w:tcPr>
            <w:tcW w:w="6633" w:type="dxa"/>
            <w:tcBorders>
              <w:top w:val="single" w:sz="4" w:space="0" w:color="90C5F6" w:themeColor="accent1" w:themeTint="66"/>
              <w:left w:val="single" w:sz="4" w:space="0" w:color="F0F8FC" w:themeColor="background2" w:themeTint="66" w:themeShade="E6"/>
              <w:bottom w:val="single" w:sz="4" w:space="0" w:color="90C5F6" w:themeColor="accent1" w:themeTint="66"/>
              <w:right w:val="single" w:sz="4" w:space="0" w:color="90C5F6" w:themeColor="accent1" w:themeTint="66"/>
            </w:tcBorders>
            <w:vAlign w:val="center"/>
          </w:tcPr>
          <w:p w14:paraId="16C42424" w14:textId="656D9881" w:rsidR="000E50FC" w:rsidRDefault="00B05A9C" w:rsidP="00B7324C">
            <w:r>
              <w:t>N</w:t>
            </w:r>
            <w:r w:rsidR="00BE7F04" w:rsidRPr="00BE7F04">
              <w:t xml:space="preserve">este método foi feita a chamada para o método abaixo </w:t>
            </w:r>
            <w:r>
              <w:t>(</w:t>
            </w:r>
            <w:r w:rsidRPr="00B05A9C">
              <w:t xml:space="preserve">GET_LOG_KEY), </w:t>
            </w:r>
            <w:r w:rsidR="00BE7F04" w:rsidRPr="00BE7F04">
              <w:t>que faz a busca das chaves dos logs</w:t>
            </w:r>
            <w:r w:rsidRPr="00B05A9C">
              <w:t xml:space="preserve"> de acordo com </w:t>
            </w:r>
            <w:r w:rsidR="000475F0">
              <w:t xml:space="preserve">o filtro de </w:t>
            </w:r>
            <w:proofErr w:type="gramStart"/>
            <w:r w:rsidR="000475F0">
              <w:t>matricula</w:t>
            </w:r>
            <w:proofErr w:type="gramEnd"/>
            <w:r w:rsidR="000475F0">
              <w:t xml:space="preserve"> e CPF</w:t>
            </w:r>
            <w:r w:rsidR="00D41744">
              <w:t>.</w:t>
            </w:r>
          </w:p>
          <w:p w14:paraId="2D1658EE" w14:textId="2CBFE0CB" w:rsidR="00D41744" w:rsidRDefault="00DE6B5C" w:rsidP="00B7324C">
            <w:r w:rsidRPr="00DE6B5C">
              <w:t xml:space="preserve">A chamada é feita apenas se </w:t>
            </w:r>
            <w:r w:rsidR="00DB71FB">
              <w:t>tiver</w:t>
            </w:r>
            <w:r w:rsidRPr="00DE6B5C">
              <w:t xml:space="preserve"> sido selecionada uma interface</w:t>
            </w:r>
            <w:r w:rsidR="00271EA5">
              <w:t xml:space="preserve"> (Parâmetro I</w:t>
            </w:r>
            <w:r w:rsidR="00992E81">
              <w:t>R</w:t>
            </w:r>
            <w:r w:rsidR="00271EA5">
              <w:t>_COD_INTERFACE</w:t>
            </w:r>
            <w:r w:rsidR="00992E81">
              <w:t>)</w:t>
            </w:r>
            <w:r w:rsidRPr="00DE6B5C">
              <w:t xml:space="preserve"> na tela de seleção e</w:t>
            </w:r>
            <w:r w:rsidR="00013431" w:rsidRPr="00013431">
              <w:t xml:space="preserve"> se houver encontrado filtros no método anterior</w:t>
            </w:r>
            <w:r w:rsidR="00992E81">
              <w:t xml:space="preserve"> (Tabela interna MT_FILTROS)</w:t>
            </w:r>
            <w:r w:rsidR="00013431">
              <w:t>.</w:t>
            </w:r>
          </w:p>
          <w:p w14:paraId="7D4164D9" w14:textId="12EA7A1F" w:rsidR="00536A92" w:rsidRDefault="00536A92" w:rsidP="00B7324C">
            <w:r w:rsidRPr="00536A92">
              <w:t>Após isso</w:t>
            </w:r>
            <w:r w:rsidR="007D6E15" w:rsidRPr="007D6E15">
              <w:t>,</w:t>
            </w:r>
            <w:r w:rsidR="008B5116" w:rsidRPr="008B5116">
              <w:t xml:space="preserve"> com a tabela </w:t>
            </w:r>
            <w:r w:rsidR="00384331">
              <w:t xml:space="preserve">de chaves </w:t>
            </w:r>
            <w:r w:rsidR="008B5116" w:rsidRPr="008B5116">
              <w:t>retornada do método</w:t>
            </w:r>
            <w:r w:rsidR="00B6660B">
              <w:t xml:space="preserve"> </w:t>
            </w:r>
            <w:r w:rsidR="00B6660B" w:rsidRPr="00B05A9C">
              <w:t>GET_LOG_KEY</w:t>
            </w:r>
            <w:r w:rsidR="00A660A9">
              <w:t>,</w:t>
            </w:r>
            <w:r w:rsidR="008B5116" w:rsidRPr="008B5116">
              <w:t xml:space="preserve"> é feita uma busca na tabela principal de logs</w:t>
            </w:r>
            <w:r w:rsidR="00F519B4">
              <w:t>,</w:t>
            </w:r>
            <w:r w:rsidR="00B6660B" w:rsidRPr="00B6660B">
              <w:t xml:space="preserve"> </w:t>
            </w:r>
            <w:r w:rsidR="00B6660B">
              <w:t xml:space="preserve">utilizando </w:t>
            </w:r>
            <w:r w:rsidR="00384331" w:rsidRPr="00384331">
              <w:t>FOR ALL ENTRIES</w:t>
            </w:r>
            <w:r w:rsidR="00F519B4">
              <w:t>,</w:t>
            </w:r>
            <w:r w:rsidR="00384331">
              <w:t xml:space="preserve"> </w:t>
            </w:r>
            <w:r w:rsidR="00B6660B" w:rsidRPr="00B6660B">
              <w:t>para a exibição</w:t>
            </w:r>
            <w:r w:rsidR="00B6660B">
              <w:t xml:space="preserve"> dos dados</w:t>
            </w:r>
            <w:r w:rsidR="00B6660B" w:rsidRPr="00B6660B">
              <w:t xml:space="preserve"> n</w:t>
            </w:r>
            <w:r w:rsidR="00B6660B">
              <w:t>o ALV</w:t>
            </w:r>
            <w:r w:rsidR="00384331">
              <w:t xml:space="preserve"> apenas dos registros </w:t>
            </w:r>
            <w:r w:rsidR="00F519B4">
              <w:t>filtrados</w:t>
            </w:r>
            <w:r w:rsidR="00B6660B">
              <w:t>.</w:t>
            </w:r>
          </w:p>
        </w:tc>
      </w:tr>
      <w:tr w:rsidR="000E50FC" w14:paraId="4BB62016" w14:textId="77777777" w:rsidTr="00695B30">
        <w:tc>
          <w:tcPr>
            <w:tcW w:w="3823" w:type="dxa"/>
            <w:tcBorders>
              <w:top w:val="single" w:sz="4" w:space="0" w:color="B3DDF2" w:themeColor="background2" w:themeShade="E6"/>
              <w:left w:val="single" w:sz="4" w:space="0" w:color="B3DDF2" w:themeColor="background2" w:themeShade="E6"/>
              <w:bottom w:val="single" w:sz="4" w:space="0" w:color="B3DDF2" w:themeColor="background2" w:themeShade="E6"/>
              <w:right w:val="single" w:sz="4" w:space="0" w:color="B3DDF2" w:themeColor="background2" w:themeShade="E6"/>
            </w:tcBorders>
            <w:shd w:val="clear" w:color="auto" w:fill="2191C9" w:themeFill="background2" w:themeFillShade="80"/>
          </w:tcPr>
          <w:p w14:paraId="1C7B991B" w14:textId="77777777" w:rsidR="00361120" w:rsidRDefault="00080BC9" w:rsidP="00ED51E0">
            <w:pPr>
              <w:pStyle w:val="PargrafodaLista"/>
              <w:numPr>
                <w:ilvl w:val="0"/>
                <w:numId w:val="9"/>
              </w:numPr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Execução do método </w:t>
            </w:r>
            <w:r w:rsidR="00361120" w:rsidRPr="00361120">
              <w:rPr>
                <w:color w:val="FFFFFF" w:themeColor="background1"/>
              </w:rPr>
              <w:t xml:space="preserve">GET_LOG_KEY </w:t>
            </w:r>
          </w:p>
          <w:p w14:paraId="75255B2C" w14:textId="49FDDD1B" w:rsidR="000E50FC" w:rsidRDefault="00695B30" w:rsidP="00361120">
            <w:pPr>
              <w:pStyle w:val="PargrafodaLista"/>
              <w:ind w:left="360"/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(Classe: </w:t>
            </w:r>
            <w:r w:rsidR="005A72C6">
              <w:rPr>
                <w:color w:val="FFFFFF" w:themeColor="background1"/>
              </w:rPr>
              <w:t>ZINTSSTCL0001</w:t>
            </w:r>
            <w:r>
              <w:rPr>
                <w:color w:val="FFFFFF" w:themeColor="background1"/>
              </w:rPr>
              <w:t>)</w:t>
            </w:r>
          </w:p>
        </w:tc>
        <w:tc>
          <w:tcPr>
            <w:tcW w:w="6633" w:type="dxa"/>
            <w:tcBorders>
              <w:top w:val="single" w:sz="4" w:space="0" w:color="90C5F6" w:themeColor="accent1" w:themeTint="66"/>
              <w:left w:val="single" w:sz="4" w:space="0" w:color="F0F8FC" w:themeColor="background2" w:themeTint="66" w:themeShade="E6"/>
              <w:bottom w:val="single" w:sz="4" w:space="0" w:color="90C5F6" w:themeColor="accent1" w:themeTint="66"/>
              <w:right w:val="single" w:sz="4" w:space="0" w:color="90C5F6" w:themeColor="accent1" w:themeTint="66"/>
            </w:tcBorders>
            <w:vAlign w:val="center"/>
          </w:tcPr>
          <w:p w14:paraId="29EF432A" w14:textId="5845468B" w:rsidR="000E50FC" w:rsidRDefault="00F53891" w:rsidP="00B7324C">
            <w:r>
              <w:t>M</w:t>
            </w:r>
            <w:r w:rsidR="00E41FFE" w:rsidRPr="00E41FFE">
              <w:t>étodo criado para</w:t>
            </w:r>
            <w:r w:rsidR="009E2BAD" w:rsidRPr="009E2BAD">
              <w:t xml:space="preserve"> fazer a busca dos dados em todas as tabelas das estruturas de envio e retorno</w:t>
            </w:r>
            <w:r w:rsidR="00871C03" w:rsidRPr="00871C03">
              <w:t xml:space="preserve"> da interface </w:t>
            </w:r>
            <w:r w:rsidR="00394B0F">
              <w:t>selecionada</w:t>
            </w:r>
            <w:r w:rsidR="00871C03" w:rsidRPr="00871C03">
              <w:t xml:space="preserve"> e armazenar em uma tabela interna apenas as chaves desses registros</w:t>
            </w:r>
            <w:r w:rsidR="00B83F2A" w:rsidRPr="00B83F2A">
              <w:t xml:space="preserve"> para posteriormente mostrar na tela apenas os registros que entram nos critérios</w:t>
            </w:r>
            <w:r>
              <w:t xml:space="preserve"> </w:t>
            </w:r>
            <w:r w:rsidRPr="00F53891">
              <w:t>de seleção</w:t>
            </w:r>
            <w:r w:rsidR="0062567E">
              <w:t xml:space="preserve"> com </w:t>
            </w:r>
            <w:r w:rsidR="003A3744">
              <w:t xml:space="preserve">o filtro de </w:t>
            </w:r>
            <w:proofErr w:type="gramStart"/>
            <w:r w:rsidR="003A3744">
              <w:t>matricula</w:t>
            </w:r>
            <w:proofErr w:type="gramEnd"/>
            <w:r w:rsidR="003A3744">
              <w:t xml:space="preserve"> e CPF</w:t>
            </w:r>
            <w:r>
              <w:t>.</w:t>
            </w:r>
          </w:p>
          <w:p w14:paraId="35279CC6" w14:textId="6F21507A" w:rsidR="000B58D9" w:rsidRDefault="000B58D9" w:rsidP="00B7324C">
            <w:r w:rsidRPr="000B58D9">
              <w:t>Neste método é feita a chamada do método abaixo</w:t>
            </w:r>
            <w:r w:rsidR="00DF3A9A">
              <w:t xml:space="preserve"> (</w:t>
            </w:r>
            <w:r w:rsidR="00DF3A9A" w:rsidRPr="00DF3A9A">
              <w:t>GET_ADDITIONAL_FILTERS_STRING),</w:t>
            </w:r>
            <w:r w:rsidR="00B662D6">
              <w:t xml:space="preserve"> </w:t>
            </w:r>
            <w:r w:rsidR="00B662D6" w:rsidRPr="00B662D6">
              <w:t>que retorna os critérios a serem utilizados</w:t>
            </w:r>
            <w:r w:rsidR="00DF3A9A" w:rsidRPr="00DF3A9A">
              <w:t xml:space="preserve"> no </w:t>
            </w:r>
            <w:r w:rsidR="00DF3A9A">
              <w:t>SELECTS</w:t>
            </w:r>
            <w:r w:rsidR="00DF3A9A" w:rsidRPr="00DF3A9A">
              <w:t xml:space="preserve"> das tabelas</w:t>
            </w:r>
            <w:r w:rsidR="00DF3A9A">
              <w:t>.</w:t>
            </w:r>
          </w:p>
        </w:tc>
      </w:tr>
      <w:tr w:rsidR="00361120" w14:paraId="586DA2C0" w14:textId="77777777" w:rsidTr="00695B30">
        <w:tc>
          <w:tcPr>
            <w:tcW w:w="3823" w:type="dxa"/>
            <w:tcBorders>
              <w:top w:val="single" w:sz="4" w:space="0" w:color="B3DDF2" w:themeColor="background2" w:themeShade="E6"/>
              <w:left w:val="single" w:sz="4" w:space="0" w:color="B3DDF2" w:themeColor="background2" w:themeShade="E6"/>
              <w:bottom w:val="single" w:sz="4" w:space="0" w:color="B3DDF2" w:themeColor="background2" w:themeShade="E6"/>
              <w:right w:val="single" w:sz="4" w:space="0" w:color="B3DDF2" w:themeColor="background2" w:themeShade="E6"/>
            </w:tcBorders>
            <w:shd w:val="clear" w:color="auto" w:fill="2191C9" w:themeFill="background2" w:themeFillShade="80"/>
          </w:tcPr>
          <w:p w14:paraId="6FD46F23" w14:textId="5E379C05" w:rsidR="00361120" w:rsidRDefault="00361120" w:rsidP="00361120">
            <w:pPr>
              <w:pStyle w:val="PargrafodaLista"/>
              <w:numPr>
                <w:ilvl w:val="0"/>
                <w:numId w:val="9"/>
              </w:numPr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Execução do método </w:t>
            </w:r>
            <w:r w:rsidR="00371CE5" w:rsidRPr="00371CE5">
              <w:rPr>
                <w:color w:val="FFFFFF" w:themeColor="background1"/>
              </w:rPr>
              <w:t>GET_ADDITIONAL_FILTERS_STRING</w:t>
            </w:r>
          </w:p>
          <w:p w14:paraId="7B8C3E8E" w14:textId="5B775451" w:rsidR="00361120" w:rsidRDefault="00695B30" w:rsidP="00371CE5">
            <w:pPr>
              <w:pStyle w:val="PargrafodaLista"/>
              <w:ind w:left="360"/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(Classe: </w:t>
            </w:r>
            <w:r w:rsidR="005A72C6">
              <w:rPr>
                <w:color w:val="FFFFFF" w:themeColor="background1"/>
              </w:rPr>
              <w:t>ZINTSSTCL0001</w:t>
            </w:r>
            <w:r>
              <w:rPr>
                <w:color w:val="FFFFFF" w:themeColor="background1"/>
              </w:rPr>
              <w:t>)</w:t>
            </w:r>
          </w:p>
        </w:tc>
        <w:tc>
          <w:tcPr>
            <w:tcW w:w="6633" w:type="dxa"/>
            <w:tcBorders>
              <w:top w:val="single" w:sz="4" w:space="0" w:color="90C5F6" w:themeColor="accent1" w:themeTint="66"/>
              <w:left w:val="single" w:sz="4" w:space="0" w:color="F0F8FC" w:themeColor="background2" w:themeTint="66" w:themeShade="E6"/>
              <w:bottom w:val="single" w:sz="4" w:space="0" w:color="90C5F6" w:themeColor="accent1" w:themeTint="66"/>
              <w:right w:val="single" w:sz="4" w:space="0" w:color="90C5F6" w:themeColor="accent1" w:themeTint="66"/>
            </w:tcBorders>
            <w:vAlign w:val="center"/>
          </w:tcPr>
          <w:p w14:paraId="4E48C2FF" w14:textId="6FA1D713" w:rsidR="00361120" w:rsidRDefault="004E6F9A" w:rsidP="00B7324C">
            <w:r>
              <w:t>M</w:t>
            </w:r>
            <w:r w:rsidR="000A1418" w:rsidRPr="000A1418">
              <w:t xml:space="preserve">étodo criado para montar uma </w:t>
            </w:r>
            <w:proofErr w:type="spellStart"/>
            <w:r w:rsidR="00483E3C">
              <w:t>S</w:t>
            </w:r>
            <w:r w:rsidR="000A1418" w:rsidRPr="000A1418">
              <w:t>trin</w:t>
            </w:r>
            <w:r w:rsidR="00DA5168">
              <w:t>g</w:t>
            </w:r>
            <w:proofErr w:type="spellEnd"/>
            <w:r w:rsidR="00DA5168">
              <w:t xml:space="preserve"> (D</w:t>
            </w:r>
            <w:r w:rsidR="00DA5168" w:rsidRPr="00DA5168">
              <w:t>e acordo com os filtros armazenados no método</w:t>
            </w:r>
            <w:r w:rsidR="00DA5168">
              <w:t xml:space="preserve"> </w:t>
            </w:r>
            <w:r w:rsidR="00DA5168" w:rsidRPr="00DA5168">
              <w:t>SET_ADDITIONAL_FILTERS</w:t>
            </w:r>
            <w:r w:rsidR="00DA5168">
              <w:t>),</w:t>
            </w:r>
            <w:r w:rsidR="00ED6923" w:rsidRPr="00ED6923">
              <w:t xml:space="preserve"> que será utilizada </w:t>
            </w:r>
            <w:r w:rsidR="00596C24" w:rsidRPr="00596C24">
              <w:t xml:space="preserve">na cláusula </w:t>
            </w:r>
            <w:r w:rsidR="00483E3C">
              <w:t>WHERE</w:t>
            </w:r>
            <w:r w:rsidR="00596C24" w:rsidRPr="00596C24">
              <w:t xml:space="preserve"> do</w:t>
            </w:r>
            <w:r w:rsidR="00483E3C">
              <w:t>s</w:t>
            </w:r>
            <w:r w:rsidR="00596C24" w:rsidRPr="00596C24">
              <w:t xml:space="preserve"> </w:t>
            </w:r>
            <w:r w:rsidR="00483E3C">
              <w:t>SELECTS</w:t>
            </w:r>
            <w:r w:rsidR="00596C24" w:rsidRPr="00596C24">
              <w:t xml:space="preserve"> n</w:t>
            </w:r>
            <w:r w:rsidR="00483E3C">
              <w:t>a</w:t>
            </w:r>
            <w:r w:rsidR="00596C24" w:rsidRPr="00596C24">
              <w:t>s tabelas de logs</w:t>
            </w:r>
            <w:r w:rsidR="00483E3C" w:rsidRPr="00483E3C">
              <w:t xml:space="preserve"> das estruturas de envio e retorno das interfaces</w:t>
            </w:r>
            <w:r w:rsidR="00DA5168">
              <w:t>.</w:t>
            </w:r>
          </w:p>
        </w:tc>
      </w:tr>
      <w:tr w:rsidR="00E03D2D" w14:paraId="12E8D163" w14:textId="77777777" w:rsidTr="0044253A">
        <w:tc>
          <w:tcPr>
            <w:tcW w:w="10456" w:type="dxa"/>
            <w:gridSpan w:val="2"/>
            <w:tcBorders>
              <w:top w:val="single" w:sz="4" w:space="0" w:color="B3DDF2" w:themeColor="background2" w:themeShade="E6"/>
              <w:left w:val="single" w:sz="4" w:space="0" w:color="B3DDF2" w:themeColor="background2" w:themeShade="E6"/>
              <w:bottom w:val="single" w:sz="4" w:space="0" w:color="B3DDF2" w:themeColor="background2" w:themeShade="E6"/>
              <w:right w:val="single" w:sz="4" w:space="0" w:color="90C5F6" w:themeColor="accent1" w:themeTint="66"/>
            </w:tcBorders>
            <w:shd w:val="clear" w:color="auto" w:fill="2191C9" w:themeFill="background2" w:themeFillShade="80"/>
          </w:tcPr>
          <w:p w14:paraId="48C3999C" w14:textId="32F03018" w:rsidR="00E03D2D" w:rsidRDefault="00E03D2D" w:rsidP="00B7324C">
            <w:r>
              <w:rPr>
                <w:b/>
                <w:bCs/>
                <w:color w:val="FFFFFF" w:themeColor="background1"/>
              </w:rPr>
              <w:t xml:space="preserve">        Segunda seleção dos dados (Exibição dos detalhes do ALV)</w:t>
            </w:r>
          </w:p>
        </w:tc>
      </w:tr>
      <w:tr w:rsidR="00361120" w14:paraId="2BA3C1AF" w14:textId="77777777" w:rsidTr="00695B30">
        <w:tc>
          <w:tcPr>
            <w:tcW w:w="3823" w:type="dxa"/>
            <w:tcBorders>
              <w:top w:val="single" w:sz="4" w:space="0" w:color="B3DDF2" w:themeColor="background2" w:themeShade="E6"/>
              <w:left w:val="single" w:sz="4" w:space="0" w:color="B3DDF2" w:themeColor="background2" w:themeShade="E6"/>
              <w:bottom w:val="single" w:sz="4" w:space="0" w:color="B3DDF2" w:themeColor="background2" w:themeShade="E6"/>
              <w:right w:val="single" w:sz="4" w:space="0" w:color="B3DDF2" w:themeColor="background2" w:themeShade="E6"/>
            </w:tcBorders>
            <w:shd w:val="clear" w:color="auto" w:fill="2191C9" w:themeFill="background2" w:themeFillShade="80"/>
          </w:tcPr>
          <w:p w14:paraId="4D7E9FF9" w14:textId="2B61680C" w:rsidR="00371CE5" w:rsidRDefault="00371CE5" w:rsidP="00E03D2D">
            <w:pPr>
              <w:pStyle w:val="PargrafodaLista"/>
              <w:numPr>
                <w:ilvl w:val="0"/>
                <w:numId w:val="32"/>
              </w:numPr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Execução do método </w:t>
            </w:r>
            <w:r w:rsidR="00781C45">
              <w:rPr>
                <w:color w:val="FFFFFF" w:themeColor="background1"/>
              </w:rPr>
              <w:t>HOTSPOT</w:t>
            </w:r>
            <w:r w:rsidR="009F0E13">
              <w:rPr>
                <w:color w:val="FFFFFF" w:themeColor="background1"/>
              </w:rPr>
              <w:t>_DETAIL_LOG</w:t>
            </w:r>
          </w:p>
          <w:p w14:paraId="01099218" w14:textId="57CF8481" w:rsidR="00361120" w:rsidRDefault="00371CE5" w:rsidP="00371CE5">
            <w:pPr>
              <w:pStyle w:val="PargrafodaLista"/>
              <w:ind w:left="360"/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(</w:t>
            </w:r>
            <w:r w:rsidR="00695B30">
              <w:rPr>
                <w:color w:val="FFFFFF" w:themeColor="background1"/>
              </w:rPr>
              <w:t xml:space="preserve">Include: </w:t>
            </w:r>
            <w:r w:rsidR="00C72263" w:rsidRPr="00C72263">
              <w:rPr>
                <w:color w:val="FFFFFF" w:themeColor="background1"/>
              </w:rPr>
              <w:t>ZINTSSTRP0002_SCR_MON</w:t>
            </w:r>
            <w:r>
              <w:rPr>
                <w:color w:val="FFFFFF" w:themeColor="background1"/>
              </w:rPr>
              <w:t>)</w:t>
            </w:r>
          </w:p>
        </w:tc>
        <w:tc>
          <w:tcPr>
            <w:tcW w:w="6633" w:type="dxa"/>
            <w:tcBorders>
              <w:top w:val="single" w:sz="4" w:space="0" w:color="90C5F6" w:themeColor="accent1" w:themeTint="66"/>
              <w:left w:val="single" w:sz="4" w:space="0" w:color="F0F8FC" w:themeColor="background2" w:themeTint="66" w:themeShade="E6"/>
              <w:bottom w:val="single" w:sz="4" w:space="0" w:color="90C5F6" w:themeColor="accent1" w:themeTint="66"/>
              <w:right w:val="single" w:sz="4" w:space="0" w:color="90C5F6" w:themeColor="accent1" w:themeTint="66"/>
            </w:tcBorders>
            <w:vAlign w:val="center"/>
          </w:tcPr>
          <w:p w14:paraId="67365D3C" w14:textId="268136BD" w:rsidR="00361120" w:rsidRDefault="008F2ACA" w:rsidP="008F2ACA">
            <w:r w:rsidRPr="00E83077">
              <w:t>Neste método foi feita a chamada para o método abaixo</w:t>
            </w:r>
            <w:r>
              <w:t xml:space="preserve"> (</w:t>
            </w:r>
            <w:r w:rsidRPr="00E83077">
              <w:t>SET_ADDITIONAL_FILTERS)</w:t>
            </w:r>
            <w:r>
              <w:t>.</w:t>
            </w:r>
          </w:p>
        </w:tc>
      </w:tr>
      <w:tr w:rsidR="00410E7B" w14:paraId="26C3297A" w14:textId="77777777" w:rsidTr="00695B30">
        <w:tc>
          <w:tcPr>
            <w:tcW w:w="3823" w:type="dxa"/>
            <w:tcBorders>
              <w:top w:val="single" w:sz="4" w:space="0" w:color="B3DDF2" w:themeColor="background2" w:themeShade="E6"/>
              <w:left w:val="single" w:sz="4" w:space="0" w:color="B3DDF2" w:themeColor="background2" w:themeShade="E6"/>
              <w:bottom w:val="single" w:sz="4" w:space="0" w:color="B3DDF2" w:themeColor="background2" w:themeShade="E6"/>
              <w:right w:val="single" w:sz="4" w:space="0" w:color="B3DDF2" w:themeColor="background2" w:themeShade="E6"/>
            </w:tcBorders>
            <w:shd w:val="clear" w:color="auto" w:fill="2191C9" w:themeFill="background2" w:themeFillShade="80"/>
          </w:tcPr>
          <w:p w14:paraId="5E293E37" w14:textId="77777777" w:rsidR="00410E7B" w:rsidRDefault="00410E7B" w:rsidP="00410E7B">
            <w:pPr>
              <w:pStyle w:val="PargrafodaLista"/>
              <w:numPr>
                <w:ilvl w:val="0"/>
                <w:numId w:val="32"/>
              </w:numPr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Execução do método </w:t>
            </w:r>
            <w:r w:rsidRPr="00F3720B">
              <w:rPr>
                <w:color w:val="FFFFFF" w:themeColor="background1"/>
              </w:rPr>
              <w:t>SET_ADDITIONAL_FILTERS</w:t>
            </w:r>
            <w:r>
              <w:rPr>
                <w:color w:val="FFFFFF" w:themeColor="background1"/>
              </w:rPr>
              <w:t xml:space="preserve"> </w:t>
            </w:r>
          </w:p>
          <w:p w14:paraId="444A1151" w14:textId="42A98AC6" w:rsidR="00410E7B" w:rsidRDefault="00410E7B" w:rsidP="00410E7B">
            <w:pPr>
              <w:pStyle w:val="PargrafodaLista"/>
              <w:ind w:left="360"/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(Classe: ZINTSSTCL0001)</w:t>
            </w:r>
          </w:p>
        </w:tc>
        <w:tc>
          <w:tcPr>
            <w:tcW w:w="6633" w:type="dxa"/>
            <w:tcBorders>
              <w:top w:val="single" w:sz="4" w:space="0" w:color="90C5F6" w:themeColor="accent1" w:themeTint="66"/>
              <w:left w:val="single" w:sz="4" w:space="0" w:color="F0F8FC" w:themeColor="background2" w:themeTint="66" w:themeShade="E6"/>
              <w:bottom w:val="single" w:sz="4" w:space="0" w:color="90C5F6" w:themeColor="accent1" w:themeTint="66"/>
              <w:right w:val="single" w:sz="4" w:space="0" w:color="90C5F6" w:themeColor="accent1" w:themeTint="66"/>
            </w:tcBorders>
            <w:vAlign w:val="center"/>
          </w:tcPr>
          <w:p w14:paraId="06C96984" w14:textId="77777777" w:rsidR="00410E7B" w:rsidRDefault="00410E7B" w:rsidP="00410E7B">
            <w:r>
              <w:t>M</w:t>
            </w:r>
            <w:r w:rsidRPr="00C91985">
              <w:t>étodo criado para armazenar os</w:t>
            </w:r>
            <w:r>
              <w:t xml:space="preserve"> </w:t>
            </w:r>
            <w:r w:rsidRPr="009D5BA6">
              <w:t>dados</w:t>
            </w:r>
            <w:r w:rsidRPr="0047371B">
              <w:t xml:space="preserve"> e os</w:t>
            </w:r>
            <w:r w:rsidRPr="00C91985">
              <w:t xml:space="preserve"> ranges</w:t>
            </w:r>
            <w:r w:rsidRPr="009D5BA6">
              <w:t xml:space="preserve"> dos filtros adicionais de acordo com a tabela</w:t>
            </w:r>
            <w:r>
              <w:t xml:space="preserve"> </w:t>
            </w:r>
            <w:r w:rsidRPr="0047371B">
              <w:t>ZINTS</w:t>
            </w:r>
            <w:r>
              <w:t>ST</w:t>
            </w:r>
            <w:r w:rsidRPr="0047371B">
              <w:t>T9</w:t>
            </w:r>
            <w:r>
              <w:t>9</w:t>
            </w:r>
            <w:r w:rsidRPr="0047371B">
              <w:t>02</w:t>
            </w:r>
            <w:r>
              <w:t>.</w:t>
            </w:r>
          </w:p>
          <w:p w14:paraId="77E190B1" w14:textId="77777777" w:rsidR="00410E7B" w:rsidRDefault="00410E7B" w:rsidP="00410E7B">
            <w:r>
              <w:lastRenderedPageBreak/>
              <w:t>Preenche</w:t>
            </w:r>
            <w:r w:rsidRPr="005F159B">
              <w:t xml:space="preserve"> a tabela</w:t>
            </w:r>
            <w:r>
              <w:t xml:space="preserve"> interna MT_FILTROS tiver </w:t>
            </w:r>
            <w:r w:rsidRPr="00B2525B">
              <w:t>se houver sido selecionada uma interface na tela de seleção</w:t>
            </w:r>
            <w:r w:rsidRPr="005C0820">
              <w:t xml:space="preserve"> e algum filtro adicional </w:t>
            </w:r>
            <w:r>
              <w:t>tiver</w:t>
            </w:r>
            <w:r w:rsidRPr="005C0820">
              <w:t xml:space="preserve"> sido preenchido</w:t>
            </w:r>
            <w:r>
              <w:t>.</w:t>
            </w:r>
          </w:p>
          <w:p w14:paraId="688739D9" w14:textId="549F25EE" w:rsidR="00410E7B" w:rsidRDefault="00410E7B" w:rsidP="00410E7B">
            <w:r>
              <w:t xml:space="preserve">Apenas o filtro de Matrícula foi adicionado, neste caso é feita uma busca dos CPFs das matrículas selecionadas e armazenados em um range (MR_CPF) para ser utilizado posteriormente, pois nas tabelas de SST, a chave é o CPF e não a </w:t>
            </w:r>
            <w:r w:rsidR="0003101B">
              <w:t>Matrícula</w:t>
            </w:r>
            <w:r>
              <w:t xml:space="preserve">, além de muitas tabelas não conterem o campo </w:t>
            </w:r>
            <w:proofErr w:type="gramStart"/>
            <w:r>
              <w:t>Matricula</w:t>
            </w:r>
            <w:proofErr w:type="gramEnd"/>
            <w:r>
              <w:t>.</w:t>
            </w:r>
          </w:p>
        </w:tc>
      </w:tr>
      <w:tr w:rsidR="00361120" w14:paraId="05DE28F8" w14:textId="77777777" w:rsidTr="00695B30">
        <w:tc>
          <w:tcPr>
            <w:tcW w:w="3823" w:type="dxa"/>
            <w:tcBorders>
              <w:top w:val="single" w:sz="4" w:space="0" w:color="B3DDF2" w:themeColor="background2" w:themeShade="E6"/>
              <w:left w:val="single" w:sz="4" w:space="0" w:color="B3DDF2" w:themeColor="background2" w:themeShade="E6"/>
              <w:bottom w:val="single" w:sz="4" w:space="0" w:color="B3DDF2" w:themeColor="background2" w:themeShade="E6"/>
              <w:right w:val="single" w:sz="4" w:space="0" w:color="B3DDF2" w:themeColor="background2" w:themeShade="E6"/>
            </w:tcBorders>
            <w:shd w:val="clear" w:color="auto" w:fill="2191C9" w:themeFill="background2" w:themeFillShade="80"/>
          </w:tcPr>
          <w:p w14:paraId="5FA685F9" w14:textId="77777777" w:rsidR="00695B30" w:rsidRDefault="001868E2" w:rsidP="00E03D2D">
            <w:pPr>
              <w:pStyle w:val="PargrafodaLista"/>
              <w:numPr>
                <w:ilvl w:val="0"/>
                <w:numId w:val="32"/>
              </w:numPr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lastRenderedPageBreak/>
              <w:t xml:space="preserve">Execução do método </w:t>
            </w:r>
            <w:r w:rsidRPr="001868E2">
              <w:rPr>
                <w:color w:val="FFFFFF" w:themeColor="background1"/>
              </w:rPr>
              <w:t>GET_NODE_TABLE_DATA</w:t>
            </w:r>
          </w:p>
          <w:p w14:paraId="281AF986" w14:textId="42E119AF" w:rsidR="00361120" w:rsidRDefault="001868E2" w:rsidP="00695B30">
            <w:pPr>
              <w:pStyle w:val="PargrafodaLista"/>
              <w:ind w:left="360"/>
              <w:jc w:val="left"/>
              <w:rPr>
                <w:color w:val="FFFFFF" w:themeColor="background1"/>
              </w:rPr>
            </w:pPr>
            <w:r w:rsidRPr="001868E2">
              <w:rPr>
                <w:color w:val="FFFFFF" w:themeColor="background1"/>
              </w:rPr>
              <w:t xml:space="preserve"> </w:t>
            </w:r>
            <w:r w:rsidR="00695B30">
              <w:rPr>
                <w:color w:val="FFFFFF" w:themeColor="background1"/>
              </w:rPr>
              <w:t xml:space="preserve">(Classe: </w:t>
            </w:r>
            <w:r w:rsidR="00C72263">
              <w:rPr>
                <w:color w:val="FFFFFF" w:themeColor="background1"/>
              </w:rPr>
              <w:t>ZINTSSTCL0001</w:t>
            </w:r>
            <w:r w:rsidR="00695B30">
              <w:rPr>
                <w:color w:val="FFFFFF" w:themeColor="background1"/>
              </w:rPr>
              <w:t>)</w:t>
            </w:r>
          </w:p>
        </w:tc>
        <w:tc>
          <w:tcPr>
            <w:tcW w:w="6633" w:type="dxa"/>
            <w:tcBorders>
              <w:top w:val="single" w:sz="4" w:space="0" w:color="90C5F6" w:themeColor="accent1" w:themeTint="66"/>
              <w:left w:val="single" w:sz="4" w:space="0" w:color="F0F8FC" w:themeColor="background2" w:themeTint="66" w:themeShade="E6"/>
              <w:bottom w:val="single" w:sz="4" w:space="0" w:color="90C5F6" w:themeColor="accent1" w:themeTint="66"/>
              <w:right w:val="single" w:sz="4" w:space="0" w:color="90C5F6" w:themeColor="accent1" w:themeTint="66"/>
            </w:tcBorders>
            <w:vAlign w:val="center"/>
          </w:tcPr>
          <w:p w14:paraId="32E04230" w14:textId="77777777" w:rsidR="00361120" w:rsidRDefault="00EF74D7" w:rsidP="00B7324C">
            <w:r>
              <w:t>N</w:t>
            </w:r>
            <w:r w:rsidR="00D96F24" w:rsidRPr="00D96F24">
              <w:t>este método foi feita a chamada para o método</w:t>
            </w:r>
            <w:r>
              <w:t xml:space="preserve"> </w:t>
            </w:r>
            <w:r w:rsidRPr="00EF74D7">
              <w:t>GET_ADDITIONAL_FILTERS_STRING</w:t>
            </w:r>
            <w:r w:rsidR="00520B60">
              <w:t xml:space="preserve">, </w:t>
            </w:r>
            <w:r w:rsidR="00520B60" w:rsidRPr="00520B60">
              <w:t xml:space="preserve">para buscar a </w:t>
            </w:r>
            <w:proofErr w:type="spellStart"/>
            <w:r w:rsidR="00647EE4">
              <w:t>S</w:t>
            </w:r>
            <w:r w:rsidR="00520B60" w:rsidRPr="00520B60">
              <w:t>tring</w:t>
            </w:r>
            <w:proofErr w:type="spellEnd"/>
            <w:r w:rsidR="00520B60" w:rsidRPr="00520B60">
              <w:t xml:space="preserve"> a ser utilizada na cláusula </w:t>
            </w:r>
            <w:r w:rsidR="00647EE4">
              <w:t>WHERE</w:t>
            </w:r>
            <w:r w:rsidR="00E562EB" w:rsidRPr="00E562EB">
              <w:t xml:space="preserve"> </w:t>
            </w:r>
            <w:r w:rsidR="0026494F">
              <w:t>dos SELECTS nas</w:t>
            </w:r>
            <w:r w:rsidR="00E562EB" w:rsidRPr="00E562EB">
              <w:t xml:space="preserve"> tabelas</w:t>
            </w:r>
            <w:r w:rsidR="0026494F">
              <w:t xml:space="preserve"> de logs de envio e retorno</w:t>
            </w:r>
            <w:r w:rsidR="001B112D">
              <w:t>.</w:t>
            </w:r>
          </w:p>
          <w:p w14:paraId="2DE3591B" w14:textId="6E9BBEE1" w:rsidR="001B112D" w:rsidRDefault="001B112D" w:rsidP="00B7324C">
            <w:r>
              <w:t>A alteração no SELECT or</w:t>
            </w:r>
            <w:r w:rsidR="00CD4924">
              <w:t>i</w:t>
            </w:r>
            <w:r>
              <w:t>ginal só será</w:t>
            </w:r>
            <w:r w:rsidR="00CD4924">
              <w:t xml:space="preserve"> feita se encontrar algum filtro específico no método abaixo</w:t>
            </w:r>
            <w:r w:rsidR="00D82E85">
              <w:t xml:space="preserve"> (</w:t>
            </w:r>
            <w:r w:rsidR="00D82E85" w:rsidRPr="00D82E85">
              <w:t>GET_ADDITIONAL_FILTERS_STRING)</w:t>
            </w:r>
            <w:r w:rsidR="00D53958">
              <w:t>.</w:t>
            </w:r>
          </w:p>
        </w:tc>
      </w:tr>
      <w:tr w:rsidR="001868E2" w14:paraId="060B397B" w14:textId="77777777" w:rsidTr="00695B30">
        <w:tc>
          <w:tcPr>
            <w:tcW w:w="3823" w:type="dxa"/>
            <w:tcBorders>
              <w:top w:val="single" w:sz="4" w:space="0" w:color="B3DDF2" w:themeColor="background2" w:themeShade="E6"/>
              <w:left w:val="single" w:sz="4" w:space="0" w:color="B3DDF2" w:themeColor="background2" w:themeShade="E6"/>
              <w:bottom w:val="single" w:sz="4" w:space="0" w:color="B3DDF2" w:themeColor="background2" w:themeShade="E6"/>
              <w:right w:val="single" w:sz="4" w:space="0" w:color="B3DDF2" w:themeColor="background2" w:themeShade="E6"/>
            </w:tcBorders>
            <w:shd w:val="clear" w:color="auto" w:fill="2191C9" w:themeFill="background2" w:themeFillShade="80"/>
          </w:tcPr>
          <w:p w14:paraId="51DC7DA2" w14:textId="77777777" w:rsidR="00695B30" w:rsidRDefault="001868E2" w:rsidP="00E03D2D">
            <w:pPr>
              <w:pStyle w:val="PargrafodaLista"/>
              <w:numPr>
                <w:ilvl w:val="0"/>
                <w:numId w:val="32"/>
              </w:numPr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Execução do método </w:t>
            </w:r>
            <w:r w:rsidR="00B3302E" w:rsidRPr="00B3302E">
              <w:rPr>
                <w:color w:val="FFFFFF" w:themeColor="background1"/>
              </w:rPr>
              <w:t>GET_ADDITIONAL_FILTERS_STRING</w:t>
            </w:r>
          </w:p>
          <w:p w14:paraId="4CC33121" w14:textId="1F29D27C" w:rsidR="001868E2" w:rsidRDefault="00695B30" w:rsidP="00695B30">
            <w:pPr>
              <w:pStyle w:val="PargrafodaLista"/>
              <w:ind w:left="360"/>
              <w:jc w:val="left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(Classe: </w:t>
            </w:r>
            <w:r w:rsidR="00C72263">
              <w:rPr>
                <w:color w:val="FFFFFF" w:themeColor="background1"/>
              </w:rPr>
              <w:t>ZINTSSTCL0001</w:t>
            </w:r>
            <w:r>
              <w:rPr>
                <w:color w:val="FFFFFF" w:themeColor="background1"/>
              </w:rPr>
              <w:t>)</w:t>
            </w:r>
          </w:p>
        </w:tc>
        <w:tc>
          <w:tcPr>
            <w:tcW w:w="6633" w:type="dxa"/>
            <w:tcBorders>
              <w:top w:val="single" w:sz="4" w:space="0" w:color="90C5F6" w:themeColor="accent1" w:themeTint="66"/>
              <w:left w:val="single" w:sz="4" w:space="0" w:color="F0F8FC" w:themeColor="background2" w:themeTint="66" w:themeShade="E6"/>
              <w:bottom w:val="single" w:sz="4" w:space="0" w:color="90C5F6" w:themeColor="accent1" w:themeTint="66"/>
              <w:right w:val="single" w:sz="4" w:space="0" w:color="90C5F6" w:themeColor="accent1" w:themeTint="66"/>
            </w:tcBorders>
            <w:vAlign w:val="center"/>
          </w:tcPr>
          <w:p w14:paraId="7740A51D" w14:textId="4489EE1B" w:rsidR="001868E2" w:rsidRDefault="00D53958" w:rsidP="00B7324C">
            <w:r>
              <w:t>M</w:t>
            </w:r>
            <w:r w:rsidRPr="000A1418">
              <w:t xml:space="preserve">étodo criado para montar uma </w:t>
            </w:r>
            <w:proofErr w:type="spellStart"/>
            <w:r>
              <w:t>S</w:t>
            </w:r>
            <w:r w:rsidRPr="000A1418">
              <w:t>trin</w:t>
            </w:r>
            <w:r>
              <w:t>g</w:t>
            </w:r>
            <w:proofErr w:type="spellEnd"/>
            <w:r>
              <w:t xml:space="preserve"> (D</w:t>
            </w:r>
            <w:r w:rsidRPr="00DA5168">
              <w:t>e acordo com os filtros armazenados no método</w:t>
            </w:r>
            <w:r>
              <w:t xml:space="preserve"> </w:t>
            </w:r>
            <w:r w:rsidRPr="00DA5168">
              <w:t>SET_ADDITIONAL_FILTERS</w:t>
            </w:r>
            <w:r>
              <w:t>),</w:t>
            </w:r>
            <w:r w:rsidRPr="00ED6923">
              <w:t xml:space="preserve"> que será utilizada </w:t>
            </w:r>
            <w:r w:rsidRPr="00596C24">
              <w:t xml:space="preserve">na cláusula </w:t>
            </w:r>
            <w:r>
              <w:t>WHERE</w:t>
            </w:r>
            <w:r w:rsidRPr="00596C24">
              <w:t xml:space="preserve"> do</w:t>
            </w:r>
            <w:r>
              <w:t>s</w:t>
            </w:r>
            <w:r w:rsidRPr="00596C24">
              <w:t xml:space="preserve"> </w:t>
            </w:r>
            <w:r>
              <w:t>SELECTS</w:t>
            </w:r>
            <w:r w:rsidRPr="00596C24">
              <w:t xml:space="preserve"> n</w:t>
            </w:r>
            <w:r>
              <w:t>a</w:t>
            </w:r>
            <w:r w:rsidRPr="00596C24">
              <w:t>s tabelas de logs</w:t>
            </w:r>
            <w:r w:rsidRPr="00483E3C">
              <w:t xml:space="preserve"> das estruturas de envio e retorno das interfaces</w:t>
            </w:r>
            <w:r>
              <w:t>.</w:t>
            </w:r>
          </w:p>
        </w:tc>
      </w:tr>
    </w:tbl>
    <w:p w14:paraId="7B3ED840" w14:textId="77777777" w:rsidR="004A3B24" w:rsidRDefault="004A3B24" w:rsidP="00181E4E">
      <w:pPr>
        <w:spacing w:before="0" w:line="264" w:lineRule="auto"/>
      </w:pPr>
    </w:p>
    <w:p w14:paraId="34FAFB39" w14:textId="77777777" w:rsidR="00F52627" w:rsidRDefault="00FB1F00" w:rsidP="00595EC4">
      <w:pPr>
        <w:pStyle w:val="Ttulo2"/>
      </w:pPr>
      <w:bookmarkStart w:id="11" w:name="_Saída_(Report_Only)"/>
      <w:bookmarkStart w:id="12" w:name="_Toc113352089"/>
      <w:bookmarkEnd w:id="11"/>
      <w:r>
        <w:t>Saída</w:t>
      </w:r>
      <w:bookmarkEnd w:id="12"/>
    </w:p>
    <w:p w14:paraId="7FC6EF57" w14:textId="043F0DBD" w:rsidR="00171254" w:rsidRDefault="00011DAB" w:rsidP="00656821">
      <w:r>
        <w:rPr>
          <w:noProof/>
        </w:rPr>
        <w:drawing>
          <wp:inline distT="0" distB="0" distL="0" distR="0" wp14:anchorId="01FEC728" wp14:editId="1C9CDC94">
            <wp:extent cx="6645910" cy="2189480"/>
            <wp:effectExtent l="0" t="0" r="2540" b="1270"/>
            <wp:docPr id="28" name="Imagem 2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BBB6" w14:textId="770F60B6" w:rsidR="00982AAB" w:rsidRPr="00656821" w:rsidRDefault="00312380" w:rsidP="00656821">
      <w:r>
        <w:rPr>
          <w:noProof/>
        </w:rPr>
        <w:lastRenderedPageBreak/>
        <w:drawing>
          <wp:inline distT="0" distB="0" distL="0" distR="0" wp14:anchorId="23FE1430" wp14:editId="1E533114">
            <wp:extent cx="6645910" cy="2562225"/>
            <wp:effectExtent l="0" t="0" r="2540" b="9525"/>
            <wp:docPr id="30" name="Imagem 3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DF85" w14:textId="050B348B" w:rsidR="00BC03D3" w:rsidRPr="00BC03D3" w:rsidRDefault="0006368C" w:rsidP="00BC03D3">
      <w:pPr>
        <w:pStyle w:val="Ttulo2"/>
      </w:pPr>
      <w:bookmarkStart w:id="13" w:name="_Toc113352090"/>
      <w:r>
        <w:t>Objetos criados/modificados</w:t>
      </w:r>
      <w:bookmarkEnd w:id="13"/>
    </w:p>
    <w:tbl>
      <w:tblPr>
        <w:tblStyle w:val="Tabelacomgrade"/>
        <w:tblW w:w="10485" w:type="dxa"/>
        <w:tblBorders>
          <w:top w:val="single" w:sz="4" w:space="0" w:color="B3DDF2" w:themeColor="background2" w:themeShade="E6"/>
          <w:left w:val="single" w:sz="4" w:space="0" w:color="B3DDF2" w:themeColor="background2" w:themeShade="E6"/>
          <w:bottom w:val="single" w:sz="4" w:space="0" w:color="B3DDF2" w:themeColor="background2" w:themeShade="E6"/>
          <w:right w:val="single" w:sz="4" w:space="0" w:color="B3DDF2" w:themeColor="background2" w:themeShade="E6"/>
          <w:insideH w:val="single" w:sz="4" w:space="0" w:color="B3DDF2" w:themeColor="background2" w:themeShade="E6"/>
          <w:insideV w:val="single" w:sz="4" w:space="0" w:color="B3DDF2" w:themeColor="background2" w:themeShade="E6"/>
        </w:tblBorders>
        <w:tblLook w:val="04A0" w:firstRow="1" w:lastRow="0" w:firstColumn="1" w:lastColumn="0" w:noHBand="0" w:noVBand="1"/>
      </w:tblPr>
      <w:tblGrid>
        <w:gridCol w:w="2778"/>
        <w:gridCol w:w="2587"/>
        <w:gridCol w:w="5120"/>
      </w:tblGrid>
      <w:tr w:rsidR="0006368C" w:rsidRPr="000A7B67" w14:paraId="508144D6" w14:textId="77777777" w:rsidTr="00E12C97">
        <w:tc>
          <w:tcPr>
            <w:tcW w:w="2778" w:type="dxa"/>
            <w:shd w:val="clear" w:color="auto" w:fill="2191C9" w:themeFill="background2" w:themeFillShade="80"/>
          </w:tcPr>
          <w:p w14:paraId="236249C9" w14:textId="77777777" w:rsidR="00324C39" w:rsidRPr="000A7B67" w:rsidRDefault="0006368C" w:rsidP="0006368C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Tipo</w:t>
            </w:r>
          </w:p>
        </w:tc>
        <w:tc>
          <w:tcPr>
            <w:tcW w:w="2587" w:type="dxa"/>
            <w:shd w:val="clear" w:color="auto" w:fill="2191C9" w:themeFill="background2" w:themeFillShade="80"/>
          </w:tcPr>
          <w:p w14:paraId="0CB57000" w14:textId="77777777" w:rsidR="00324C39" w:rsidRDefault="00324C39" w:rsidP="0006368C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Objeto</w:t>
            </w:r>
          </w:p>
        </w:tc>
        <w:tc>
          <w:tcPr>
            <w:tcW w:w="5120" w:type="dxa"/>
            <w:shd w:val="clear" w:color="auto" w:fill="2191C9" w:themeFill="background2" w:themeFillShade="80"/>
          </w:tcPr>
          <w:p w14:paraId="27966A85" w14:textId="77777777" w:rsidR="00324C39" w:rsidRPr="000A7B67" w:rsidRDefault="00324C39" w:rsidP="0006368C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</w:t>
            </w:r>
            <w:r w:rsidR="0006368C">
              <w:rPr>
                <w:color w:val="FFFFFF" w:themeColor="background1"/>
              </w:rPr>
              <w:t>escrição</w:t>
            </w:r>
          </w:p>
        </w:tc>
      </w:tr>
      <w:tr w:rsidR="00A34789" w:rsidRPr="0006368C" w14:paraId="211C3628" w14:textId="77777777" w:rsidTr="00E12C97">
        <w:tc>
          <w:tcPr>
            <w:tcW w:w="2778" w:type="dxa"/>
          </w:tcPr>
          <w:p w14:paraId="0A3A9B64" w14:textId="7795EF6F" w:rsidR="00A34789" w:rsidRDefault="003C31AA" w:rsidP="00DB0509">
            <w:r>
              <w:t>Programa</w:t>
            </w:r>
          </w:p>
        </w:tc>
        <w:tc>
          <w:tcPr>
            <w:tcW w:w="2587" w:type="dxa"/>
          </w:tcPr>
          <w:p w14:paraId="0567F00C" w14:textId="140364C5" w:rsidR="00A34789" w:rsidRPr="0097741A" w:rsidRDefault="009010BA" w:rsidP="00DB0509">
            <w:r w:rsidRPr="009010BA">
              <w:t>ZINTSSTRP0002</w:t>
            </w:r>
          </w:p>
        </w:tc>
        <w:tc>
          <w:tcPr>
            <w:tcW w:w="5120" w:type="dxa"/>
          </w:tcPr>
          <w:p w14:paraId="7F70AFFB" w14:textId="718CCB5F" w:rsidR="00A34789" w:rsidRPr="0097741A" w:rsidRDefault="00904E08" w:rsidP="00DB0509">
            <w:r w:rsidRPr="00904E08">
              <w:t>Int. SST: Monitor de Logs</w:t>
            </w:r>
          </w:p>
        </w:tc>
      </w:tr>
      <w:tr w:rsidR="00D90A83" w:rsidRPr="0006368C" w14:paraId="28431210" w14:textId="77777777" w:rsidTr="00E12C97">
        <w:tc>
          <w:tcPr>
            <w:tcW w:w="2778" w:type="dxa"/>
          </w:tcPr>
          <w:p w14:paraId="53AF2A9E" w14:textId="3FAD7DC2" w:rsidR="00D90A83" w:rsidRDefault="00C27876" w:rsidP="00DB0509">
            <w:r>
              <w:t>Include</w:t>
            </w:r>
          </w:p>
        </w:tc>
        <w:tc>
          <w:tcPr>
            <w:tcW w:w="2587" w:type="dxa"/>
          </w:tcPr>
          <w:p w14:paraId="0202DA2D" w14:textId="477B0FF3" w:rsidR="00D90A83" w:rsidRPr="003C31AA" w:rsidRDefault="009010BA" w:rsidP="00DB0509">
            <w:r w:rsidRPr="009010BA">
              <w:t>ZINTSSTRP0002</w:t>
            </w:r>
            <w:r w:rsidR="008201FB" w:rsidRPr="008201FB">
              <w:t>_TOP</w:t>
            </w:r>
          </w:p>
        </w:tc>
        <w:tc>
          <w:tcPr>
            <w:tcW w:w="5120" w:type="dxa"/>
          </w:tcPr>
          <w:p w14:paraId="42789D9B" w14:textId="2F2D4868" w:rsidR="00D90A83" w:rsidRPr="00D90A83" w:rsidRDefault="00904E08" w:rsidP="00DB0509">
            <w:r w:rsidRPr="00904E08">
              <w:t>Int. SST: Monitor de Logs</w:t>
            </w:r>
          </w:p>
        </w:tc>
      </w:tr>
      <w:tr w:rsidR="00D90A83" w:rsidRPr="0006368C" w14:paraId="3B42C253" w14:textId="77777777" w:rsidTr="00E12C97">
        <w:tc>
          <w:tcPr>
            <w:tcW w:w="2778" w:type="dxa"/>
          </w:tcPr>
          <w:p w14:paraId="6721105B" w14:textId="741E0B89" w:rsidR="00D90A83" w:rsidRDefault="00C27876" w:rsidP="00DB0509">
            <w:r>
              <w:t>Include</w:t>
            </w:r>
          </w:p>
        </w:tc>
        <w:tc>
          <w:tcPr>
            <w:tcW w:w="2587" w:type="dxa"/>
          </w:tcPr>
          <w:p w14:paraId="7A7D714F" w14:textId="118AEE3B" w:rsidR="00D90A83" w:rsidRPr="003C31AA" w:rsidRDefault="009010BA" w:rsidP="00DB0509">
            <w:r w:rsidRPr="009010BA">
              <w:t>ZINTSSTRP0002</w:t>
            </w:r>
            <w:r w:rsidR="00C27876" w:rsidRPr="00C27876">
              <w:t>_SCR</w:t>
            </w:r>
          </w:p>
        </w:tc>
        <w:tc>
          <w:tcPr>
            <w:tcW w:w="5120" w:type="dxa"/>
          </w:tcPr>
          <w:p w14:paraId="3970E660" w14:textId="37C0E8A3" w:rsidR="00D90A83" w:rsidRPr="00D90A83" w:rsidRDefault="00904E08" w:rsidP="00DB0509">
            <w:r w:rsidRPr="00904E08">
              <w:t>Int. SST: Monitor de Logs</w:t>
            </w:r>
          </w:p>
        </w:tc>
      </w:tr>
      <w:tr w:rsidR="008201FB" w:rsidRPr="0006368C" w14:paraId="556D35C6" w14:textId="77777777" w:rsidTr="00E12C97">
        <w:tc>
          <w:tcPr>
            <w:tcW w:w="2778" w:type="dxa"/>
          </w:tcPr>
          <w:p w14:paraId="0B25AEA4" w14:textId="74848C3D" w:rsidR="008201FB" w:rsidRDefault="008201FB" w:rsidP="008201FB">
            <w:r>
              <w:t>Include</w:t>
            </w:r>
          </w:p>
        </w:tc>
        <w:tc>
          <w:tcPr>
            <w:tcW w:w="2587" w:type="dxa"/>
          </w:tcPr>
          <w:p w14:paraId="3FA97DCE" w14:textId="0B888EB3" w:rsidR="008201FB" w:rsidRPr="003C31AA" w:rsidRDefault="009010BA" w:rsidP="008201FB">
            <w:r w:rsidRPr="009010BA">
              <w:t>ZINTSSTRP0002</w:t>
            </w:r>
            <w:r w:rsidR="008201FB" w:rsidRPr="00D90A83">
              <w:t>_MON</w:t>
            </w:r>
          </w:p>
        </w:tc>
        <w:tc>
          <w:tcPr>
            <w:tcW w:w="5120" w:type="dxa"/>
          </w:tcPr>
          <w:p w14:paraId="644C1276" w14:textId="739DE0B7" w:rsidR="008201FB" w:rsidRPr="00D90A83" w:rsidRDefault="00904E08" w:rsidP="008201FB">
            <w:r w:rsidRPr="00904E08">
              <w:t>Int. SST: Monitor de Logs</w:t>
            </w:r>
          </w:p>
        </w:tc>
      </w:tr>
      <w:tr w:rsidR="008201FB" w:rsidRPr="0006368C" w14:paraId="14D0B145" w14:textId="77777777" w:rsidTr="00E12C97">
        <w:tc>
          <w:tcPr>
            <w:tcW w:w="2778" w:type="dxa"/>
          </w:tcPr>
          <w:p w14:paraId="08112029" w14:textId="6063EA3D" w:rsidR="008201FB" w:rsidRDefault="00C27876" w:rsidP="008201FB">
            <w:r>
              <w:t>Include</w:t>
            </w:r>
          </w:p>
        </w:tc>
        <w:tc>
          <w:tcPr>
            <w:tcW w:w="2587" w:type="dxa"/>
          </w:tcPr>
          <w:p w14:paraId="140B82CA" w14:textId="5CBADBD5" w:rsidR="008201FB" w:rsidRPr="003C31AA" w:rsidRDefault="009010BA" w:rsidP="008201FB">
            <w:r w:rsidRPr="009010BA">
              <w:t>ZINTSSTRP0002</w:t>
            </w:r>
            <w:r w:rsidR="00C27876" w:rsidRPr="00C27876">
              <w:t>_SCR_MON</w:t>
            </w:r>
          </w:p>
        </w:tc>
        <w:tc>
          <w:tcPr>
            <w:tcW w:w="5120" w:type="dxa"/>
          </w:tcPr>
          <w:p w14:paraId="18A53436" w14:textId="310CD7F8" w:rsidR="008201FB" w:rsidRPr="00D90A83" w:rsidRDefault="00904E08" w:rsidP="008201FB">
            <w:r w:rsidRPr="00904E08">
              <w:t>Int. SST: Monitor de Logs</w:t>
            </w:r>
          </w:p>
        </w:tc>
      </w:tr>
      <w:tr w:rsidR="008201FB" w:rsidRPr="0006368C" w14:paraId="045E4EFF" w14:textId="77777777" w:rsidTr="00E12C97">
        <w:tc>
          <w:tcPr>
            <w:tcW w:w="2778" w:type="dxa"/>
          </w:tcPr>
          <w:p w14:paraId="252D59A4" w14:textId="13921B97" w:rsidR="008201FB" w:rsidRDefault="00B01985" w:rsidP="008201FB">
            <w:r>
              <w:t>Classe</w:t>
            </w:r>
          </w:p>
        </w:tc>
        <w:tc>
          <w:tcPr>
            <w:tcW w:w="2587" w:type="dxa"/>
          </w:tcPr>
          <w:p w14:paraId="57D4BD8C" w14:textId="6FFB625E" w:rsidR="008201FB" w:rsidRPr="003C31AA" w:rsidRDefault="00B01985" w:rsidP="008201FB">
            <w:r w:rsidRPr="00B01985">
              <w:t>ZINTS</w:t>
            </w:r>
            <w:r w:rsidR="009010BA">
              <w:t>ST</w:t>
            </w:r>
            <w:r w:rsidRPr="00B01985">
              <w:t>CL0001</w:t>
            </w:r>
          </w:p>
        </w:tc>
        <w:tc>
          <w:tcPr>
            <w:tcW w:w="5120" w:type="dxa"/>
          </w:tcPr>
          <w:p w14:paraId="17787CF4" w14:textId="613947AA" w:rsidR="008201FB" w:rsidRPr="00D90A83" w:rsidRDefault="005440F8" w:rsidP="008201FB">
            <w:r w:rsidRPr="005440F8">
              <w:t>Int. SST: Processamento framework de execução</w:t>
            </w:r>
          </w:p>
        </w:tc>
      </w:tr>
      <w:tr w:rsidR="008756A2" w:rsidRPr="0006368C" w14:paraId="102DF67D" w14:textId="77777777" w:rsidTr="00E12C97">
        <w:tc>
          <w:tcPr>
            <w:tcW w:w="2778" w:type="dxa"/>
          </w:tcPr>
          <w:p w14:paraId="6C407815" w14:textId="1CDF7C05" w:rsidR="008756A2" w:rsidRDefault="008756A2" w:rsidP="008756A2">
            <w:r>
              <w:t>Classe</w:t>
            </w:r>
          </w:p>
        </w:tc>
        <w:tc>
          <w:tcPr>
            <w:tcW w:w="2587" w:type="dxa"/>
          </w:tcPr>
          <w:p w14:paraId="004BC03C" w14:textId="7CE8441E" w:rsidR="008756A2" w:rsidRPr="00B01985" w:rsidRDefault="008756A2" w:rsidP="008756A2">
            <w:r w:rsidRPr="00B01985">
              <w:t>ZINTS</w:t>
            </w:r>
            <w:r>
              <w:t>ST</w:t>
            </w:r>
            <w:r w:rsidRPr="00B01985">
              <w:t>CL000</w:t>
            </w:r>
            <w:r>
              <w:t>2</w:t>
            </w:r>
          </w:p>
        </w:tc>
        <w:tc>
          <w:tcPr>
            <w:tcW w:w="5120" w:type="dxa"/>
          </w:tcPr>
          <w:p w14:paraId="751A61FC" w14:textId="0BEBC888" w:rsidR="008756A2" w:rsidRPr="00B01985" w:rsidRDefault="005440F8" w:rsidP="008756A2">
            <w:r w:rsidRPr="005440F8">
              <w:t>Int. SST: Classe útil</w:t>
            </w:r>
          </w:p>
        </w:tc>
      </w:tr>
      <w:tr w:rsidR="008756A2" w:rsidRPr="0006368C" w14:paraId="22E32AA8" w14:textId="77777777" w:rsidTr="00E12C97">
        <w:tc>
          <w:tcPr>
            <w:tcW w:w="2778" w:type="dxa"/>
          </w:tcPr>
          <w:p w14:paraId="31094283" w14:textId="21542A14" w:rsidR="008756A2" w:rsidRDefault="008756A2" w:rsidP="008756A2">
            <w:r>
              <w:t>Tabela</w:t>
            </w:r>
          </w:p>
        </w:tc>
        <w:tc>
          <w:tcPr>
            <w:tcW w:w="2587" w:type="dxa"/>
          </w:tcPr>
          <w:p w14:paraId="4B496611" w14:textId="594CA78E" w:rsidR="008756A2" w:rsidRPr="003C31AA" w:rsidRDefault="008756A2" w:rsidP="008756A2">
            <w:r w:rsidRPr="00B01985">
              <w:t>ZINTS</w:t>
            </w:r>
            <w:r>
              <w:t>ST</w:t>
            </w:r>
            <w:r w:rsidRPr="00B01985">
              <w:t>T9</w:t>
            </w:r>
            <w:r>
              <w:t>9</w:t>
            </w:r>
            <w:r w:rsidRPr="00B01985">
              <w:t>02</w:t>
            </w:r>
          </w:p>
        </w:tc>
        <w:tc>
          <w:tcPr>
            <w:tcW w:w="5120" w:type="dxa"/>
          </w:tcPr>
          <w:p w14:paraId="59DD8925" w14:textId="57EB3751" w:rsidR="008756A2" w:rsidRPr="00D90A83" w:rsidRDefault="008756A2" w:rsidP="008756A2">
            <w:r w:rsidRPr="00E12C97">
              <w:t>Interfaces S</w:t>
            </w:r>
            <w:r w:rsidR="005440F8">
              <w:t>ST</w:t>
            </w:r>
            <w:r w:rsidRPr="00E12C97">
              <w:t>: Filtros específicos por interface</w:t>
            </w:r>
          </w:p>
        </w:tc>
      </w:tr>
    </w:tbl>
    <w:p w14:paraId="548786BA" w14:textId="77777777" w:rsidR="00171254" w:rsidRPr="00171254" w:rsidRDefault="00171254" w:rsidP="00171254"/>
    <w:p w14:paraId="387CE4B6" w14:textId="1CE4B4A0" w:rsidR="00525FE6" w:rsidRDefault="0028095C" w:rsidP="00BC03D3">
      <w:pPr>
        <w:pStyle w:val="Ttulo2"/>
      </w:pPr>
      <w:bookmarkStart w:id="14" w:name="_Toc113352091"/>
      <w:r>
        <w:t>Passo a passo – Adição de novos filtros</w:t>
      </w:r>
      <w:bookmarkEnd w:id="14"/>
    </w:p>
    <w:p w14:paraId="401835E8" w14:textId="609CE923" w:rsidR="0028095C" w:rsidRDefault="00672593" w:rsidP="0028095C">
      <w:pPr>
        <w:ind w:firstLine="576"/>
      </w:pPr>
      <w:r>
        <w:t>O</w:t>
      </w:r>
      <w:r w:rsidR="0028095C">
        <w:t xml:space="preserve"> documento em anexo</w:t>
      </w:r>
      <w:r>
        <w:t xml:space="preserve"> abaixo contém um passo a passo de como adicionar </w:t>
      </w:r>
      <w:r w:rsidR="001127FC">
        <w:t xml:space="preserve">filtro de </w:t>
      </w:r>
      <w:proofErr w:type="gramStart"/>
      <w:r w:rsidR="001127FC">
        <w:t>matricula</w:t>
      </w:r>
      <w:proofErr w:type="gramEnd"/>
      <w:r>
        <w:t xml:space="preserve"> no programa.</w:t>
      </w:r>
    </w:p>
    <w:bookmarkStart w:id="15" w:name="_MON_1727856439"/>
    <w:bookmarkEnd w:id="15"/>
    <w:p w14:paraId="79AFCAFB" w14:textId="1EC988BD" w:rsidR="00672593" w:rsidRPr="0028095C" w:rsidRDefault="00926722" w:rsidP="0028095C">
      <w:pPr>
        <w:ind w:firstLine="576"/>
      </w:pPr>
      <w:r>
        <w:object w:dxaOrig="1541" w:dyaOrig="1000" w14:anchorId="348F871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05pt;height:50pt" o:ole="">
            <v:imagedata r:id="rId20" o:title=""/>
          </v:shape>
          <o:OLEObject Type="Embed" ProgID="Word.Document.12" ShapeID="_x0000_i1025" DrawAspect="Icon" ObjectID="_1728720327" r:id="rId21">
            <o:FieldCodes>\s</o:FieldCodes>
          </o:OLEObject>
        </w:object>
      </w:r>
    </w:p>
    <w:p w14:paraId="4F347118" w14:textId="1EE45425" w:rsidR="00BC03D3" w:rsidRPr="00BC03D3" w:rsidRDefault="00F328D2" w:rsidP="00BC03D3">
      <w:pPr>
        <w:pStyle w:val="Ttulo2"/>
      </w:pPr>
      <w:bookmarkStart w:id="16" w:name="_Toc113352092"/>
      <w:proofErr w:type="spellStart"/>
      <w:r>
        <w:t>Requests</w:t>
      </w:r>
      <w:bookmarkEnd w:id="16"/>
      <w:proofErr w:type="spellEnd"/>
    </w:p>
    <w:tbl>
      <w:tblPr>
        <w:tblStyle w:val="Tabelacomgrade"/>
        <w:tblW w:w="9209" w:type="dxa"/>
        <w:tblBorders>
          <w:top w:val="single" w:sz="4" w:space="0" w:color="B3DDF2" w:themeColor="background2" w:themeShade="E6"/>
          <w:left w:val="single" w:sz="4" w:space="0" w:color="B3DDF2" w:themeColor="background2" w:themeShade="E6"/>
          <w:bottom w:val="single" w:sz="4" w:space="0" w:color="B3DDF2" w:themeColor="background2" w:themeShade="E6"/>
          <w:right w:val="single" w:sz="4" w:space="0" w:color="B3DDF2" w:themeColor="background2" w:themeShade="E6"/>
          <w:insideH w:val="single" w:sz="4" w:space="0" w:color="B3DDF2" w:themeColor="background2" w:themeShade="E6"/>
          <w:insideV w:val="single" w:sz="4" w:space="0" w:color="B3DDF2" w:themeColor="background2" w:themeShade="E6"/>
        </w:tblBorders>
        <w:tblLayout w:type="fixed"/>
        <w:tblLook w:val="04A0" w:firstRow="1" w:lastRow="0" w:firstColumn="1" w:lastColumn="0" w:noHBand="0" w:noVBand="1"/>
      </w:tblPr>
      <w:tblGrid>
        <w:gridCol w:w="591"/>
        <w:gridCol w:w="1956"/>
        <w:gridCol w:w="3402"/>
        <w:gridCol w:w="1843"/>
        <w:gridCol w:w="1417"/>
      </w:tblGrid>
      <w:tr w:rsidR="002C1B7B" w:rsidRPr="000A7B67" w14:paraId="24A7246E" w14:textId="77777777" w:rsidTr="002C1B7B">
        <w:tc>
          <w:tcPr>
            <w:tcW w:w="591" w:type="dxa"/>
            <w:shd w:val="clear" w:color="auto" w:fill="2191C9" w:themeFill="background2" w:themeFillShade="80"/>
          </w:tcPr>
          <w:p w14:paraId="1D397236" w14:textId="77777777" w:rsidR="002C1B7B" w:rsidRPr="000A7B67" w:rsidRDefault="002C1B7B" w:rsidP="00467ECC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Seq</w:t>
            </w:r>
            <w:r w:rsidRPr="000A7B67">
              <w:rPr>
                <w:color w:val="FFFFFF" w:themeColor="background1"/>
              </w:rPr>
              <w:t>.</w:t>
            </w:r>
          </w:p>
        </w:tc>
        <w:tc>
          <w:tcPr>
            <w:tcW w:w="1956" w:type="dxa"/>
            <w:shd w:val="clear" w:color="auto" w:fill="2191C9" w:themeFill="background2" w:themeFillShade="80"/>
          </w:tcPr>
          <w:p w14:paraId="3FDF50F7" w14:textId="77777777" w:rsidR="002C1B7B" w:rsidRPr="000A7B67" w:rsidRDefault="002C1B7B" w:rsidP="00467ECC">
            <w:pPr>
              <w:rPr>
                <w:color w:val="FFFFFF" w:themeColor="background1"/>
              </w:rPr>
            </w:pPr>
            <w:proofErr w:type="spellStart"/>
            <w:r>
              <w:rPr>
                <w:color w:val="FFFFFF" w:themeColor="background1"/>
              </w:rPr>
              <w:t>Request</w:t>
            </w:r>
            <w:proofErr w:type="spellEnd"/>
          </w:p>
        </w:tc>
        <w:tc>
          <w:tcPr>
            <w:tcW w:w="3402" w:type="dxa"/>
            <w:shd w:val="clear" w:color="auto" w:fill="2191C9" w:themeFill="background2" w:themeFillShade="80"/>
          </w:tcPr>
          <w:p w14:paraId="7531FB47" w14:textId="77777777" w:rsidR="002C1B7B" w:rsidRDefault="002C1B7B" w:rsidP="00467ECC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Descrição</w:t>
            </w:r>
          </w:p>
        </w:tc>
        <w:tc>
          <w:tcPr>
            <w:tcW w:w="1843" w:type="dxa"/>
            <w:shd w:val="clear" w:color="auto" w:fill="2191C9" w:themeFill="background2" w:themeFillShade="80"/>
          </w:tcPr>
          <w:p w14:paraId="1981D40C" w14:textId="77777777" w:rsidR="002C1B7B" w:rsidRPr="000A7B67" w:rsidRDefault="002C1B7B" w:rsidP="00467ECC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Usuário</w:t>
            </w:r>
          </w:p>
        </w:tc>
        <w:tc>
          <w:tcPr>
            <w:tcW w:w="1417" w:type="dxa"/>
            <w:shd w:val="clear" w:color="auto" w:fill="2191C9" w:themeFill="background2" w:themeFillShade="80"/>
          </w:tcPr>
          <w:p w14:paraId="24B09093" w14:textId="77777777" w:rsidR="002C1B7B" w:rsidRDefault="002C1B7B" w:rsidP="00467ECC">
            <w:pPr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Data</w:t>
            </w:r>
          </w:p>
        </w:tc>
      </w:tr>
      <w:tr w:rsidR="002C1B7B" w14:paraId="5E82DCF6" w14:textId="77777777" w:rsidTr="002C1B7B">
        <w:tc>
          <w:tcPr>
            <w:tcW w:w="591" w:type="dxa"/>
          </w:tcPr>
          <w:p w14:paraId="3B2D5F50" w14:textId="4ED9D360" w:rsidR="002C1B7B" w:rsidRDefault="002D4FF0" w:rsidP="00F86420">
            <w:pPr>
              <w:ind w:left="360"/>
              <w:jc w:val="left"/>
            </w:pPr>
            <w:r>
              <w:t>1</w:t>
            </w:r>
          </w:p>
        </w:tc>
        <w:tc>
          <w:tcPr>
            <w:tcW w:w="1956" w:type="dxa"/>
          </w:tcPr>
          <w:p w14:paraId="56AE4140" w14:textId="643BF21F" w:rsidR="002C1B7B" w:rsidRDefault="004B73BE" w:rsidP="00467ECC">
            <w:r w:rsidRPr="004B73BE">
              <w:t>CDBK915639</w:t>
            </w:r>
          </w:p>
        </w:tc>
        <w:tc>
          <w:tcPr>
            <w:tcW w:w="3402" w:type="dxa"/>
          </w:tcPr>
          <w:p w14:paraId="760A0F23" w14:textId="50C4E211" w:rsidR="002C1B7B" w:rsidRDefault="004B73BE" w:rsidP="00467ECC">
            <w:r w:rsidRPr="004B73BE">
              <w:t>Intelligenza-W-Melhorias SST</w:t>
            </w:r>
          </w:p>
        </w:tc>
        <w:tc>
          <w:tcPr>
            <w:tcW w:w="1843" w:type="dxa"/>
          </w:tcPr>
          <w:p w14:paraId="7AF39837" w14:textId="0CC35B4A" w:rsidR="002C1B7B" w:rsidRDefault="00226CDB" w:rsidP="00467ECC">
            <w:r w:rsidRPr="00226CDB">
              <w:t>7700744123</w:t>
            </w:r>
          </w:p>
        </w:tc>
        <w:tc>
          <w:tcPr>
            <w:tcW w:w="1417" w:type="dxa"/>
          </w:tcPr>
          <w:p w14:paraId="6E236266" w14:textId="29DA4502" w:rsidR="002C1B7B" w:rsidRDefault="004B73BE" w:rsidP="00467ECC">
            <w:r w:rsidRPr="004B73BE">
              <w:t>18.10.2022</w:t>
            </w:r>
          </w:p>
        </w:tc>
      </w:tr>
    </w:tbl>
    <w:p w14:paraId="5D63B796" w14:textId="77777777" w:rsidR="00467ECC" w:rsidRPr="00467ECC" w:rsidRDefault="00467ECC" w:rsidP="00467ECC"/>
    <w:sectPr w:rsidR="00467ECC" w:rsidRPr="00467ECC" w:rsidSect="00983385">
      <w:headerReference w:type="default" r:id="rId22"/>
      <w:footerReference w:type="default" r:id="rId23"/>
      <w:type w:val="continuous"/>
      <w:pgSz w:w="11906" w:h="16838" w:code="9"/>
      <w:pgMar w:top="1418" w:right="720" w:bottom="1134" w:left="720" w:header="709" w:footer="709" w:gutter="0"/>
      <w:pgNumType w:start="0"/>
      <w:cols w:sep="1" w:space="709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354F2F" w14:textId="77777777" w:rsidR="0067180E" w:rsidRDefault="0067180E" w:rsidP="005E4C09">
      <w:pPr>
        <w:spacing w:before="0" w:after="0" w:line="240" w:lineRule="auto"/>
      </w:pPr>
      <w:r>
        <w:separator/>
      </w:r>
    </w:p>
  </w:endnote>
  <w:endnote w:type="continuationSeparator" w:id="0">
    <w:p w14:paraId="08FEF4B0" w14:textId="77777777" w:rsidR="0067180E" w:rsidRDefault="0067180E" w:rsidP="005E4C0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monospaced for SAP">
    <w:altName w:val="Arial"/>
    <w:charset w:val="00"/>
    <w:family w:val="modern"/>
    <w:pitch w:val="fixed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B4DA4" w14:textId="77777777" w:rsidR="00250393" w:rsidRPr="00AB4D49" w:rsidRDefault="00250393">
    <w:pPr>
      <w:pStyle w:val="Rodap"/>
      <w:rPr>
        <w:b/>
      </w:rPr>
    </w:pPr>
    <w:r w:rsidRPr="00AB4D49">
      <w:rPr>
        <w:b/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08EFC7F1" wp14:editId="71D60D90">
              <wp:simplePos x="0" y="0"/>
              <wp:positionH relativeFrom="column">
                <wp:posOffset>-450850</wp:posOffset>
              </wp:positionH>
              <wp:positionV relativeFrom="paragraph">
                <wp:posOffset>86360</wp:posOffset>
              </wp:positionV>
              <wp:extent cx="7575550" cy="584200"/>
              <wp:effectExtent l="0" t="0" r="6350" b="6350"/>
              <wp:wrapNone/>
              <wp:docPr id="19" name="Retângulo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75550" cy="5842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07EC8D1" id="Retângulo 19" o:spid="_x0000_s1026" style="position:absolute;margin-left:-35.5pt;margin-top:6.8pt;width:596.5pt;height:4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" fillcolor="#0f6fc6 [3204]" stroked="f" strokeweight="1pt"/>
          </w:pict>
        </mc:Fallback>
      </mc:AlternateContent>
    </w:r>
    <w:r w:rsidRPr="00AB4D49">
      <w:rPr>
        <w:b/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3BD3432D" wp14:editId="32C4E48C">
              <wp:simplePos x="0" y="0"/>
              <wp:positionH relativeFrom="column">
                <wp:posOffset>5086350</wp:posOffset>
              </wp:positionH>
              <wp:positionV relativeFrom="paragraph">
                <wp:posOffset>260985</wp:posOffset>
              </wp:positionV>
              <wp:extent cx="1993900" cy="228600"/>
              <wp:effectExtent l="0" t="0" r="0" b="0"/>
              <wp:wrapNone/>
              <wp:docPr id="20" name="Caixa de Texto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93900" cy="228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21C3428" w14:textId="77777777" w:rsidR="00250393" w:rsidRPr="00AB4D49" w:rsidRDefault="00250393" w:rsidP="00F6433E">
                          <w:pPr>
                            <w:pStyle w:val="TextoRodap"/>
                            <w:jc w:val="right"/>
                          </w:pPr>
                          <w:r w:rsidRPr="00AB4D49">
                            <w:t xml:space="preserve">Copyright </w:t>
                          </w:r>
                          <w:r w:rsidRPr="00AB4D49">
                            <w:rPr>
                              <w:rFonts w:cstheme="minorHAnsi"/>
                            </w:rPr>
                            <w:t>©</w:t>
                          </w:r>
                          <w:r w:rsidRPr="00AB4D49">
                            <w:t xml:space="preserve"> </w:t>
                          </w:r>
                          <w:proofErr w:type="spellStart"/>
                          <w:r w:rsidRPr="00AB4D49">
                            <w:t>by</w:t>
                          </w:r>
                          <w:proofErr w:type="spellEnd"/>
                          <w:r w:rsidRPr="00AB4D49">
                            <w:t xml:space="preserve"> Intelligenza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BD3432D" id="_x0000_t202" coordsize="21600,21600" o:spt="202" path="m,l,21600r21600,l21600,xe">
              <v:stroke joinstyle="miter"/>
              <v:path gradientshapeok="t" o:connecttype="rect"/>
            </v:shapetype>
            <v:shape id="Caixa de Texto 20" o:spid="_x0000_s1032" type="#_x0000_t202" style="position:absolute;left:0;text-align:left;margin-left:400.5pt;margin-top:20.55pt;width:157pt;height:1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" filled="f" stroked="f" strokeweight=".5pt">
              <v:textbox>
                <w:txbxContent>
                  <w:p w14:paraId="521C3428" w14:textId="77777777" w:rsidR="00250393" w:rsidRPr="00AB4D49" w:rsidRDefault="00250393" w:rsidP="00F6433E">
                    <w:pPr>
                      <w:pStyle w:val="TextoRodap"/>
                      <w:jc w:val="right"/>
                    </w:pPr>
                    <w:r w:rsidRPr="00AB4D49">
                      <w:t xml:space="preserve">Copyright </w:t>
                    </w:r>
                    <w:r w:rsidRPr="00AB4D49">
                      <w:rPr>
                        <w:rFonts w:cstheme="minorHAnsi"/>
                      </w:rPr>
                      <w:t>©</w:t>
                    </w:r>
                    <w:r w:rsidRPr="00AB4D49">
                      <w:t xml:space="preserve"> </w:t>
                    </w:r>
                    <w:proofErr w:type="spellStart"/>
                    <w:r w:rsidRPr="00AB4D49">
                      <w:t>by</w:t>
                    </w:r>
                    <w:proofErr w:type="spellEnd"/>
                    <w:r w:rsidRPr="00AB4D49">
                      <w:t xml:space="preserve"> Intelligenza</w:t>
                    </w:r>
                  </w:p>
                </w:txbxContent>
              </v:textbox>
            </v:shape>
          </w:pict>
        </mc:Fallback>
      </mc:AlternateContent>
    </w:r>
    <w:r w:rsidRPr="00AB4D49">
      <w:rPr>
        <w:b/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4680A879" wp14:editId="50CC0D16">
              <wp:simplePos x="0" y="0"/>
              <wp:positionH relativeFrom="column">
                <wp:posOffset>3023235</wp:posOffset>
              </wp:positionH>
              <wp:positionV relativeFrom="paragraph">
                <wp:posOffset>234315</wp:posOffset>
              </wp:positionV>
              <wp:extent cx="627380" cy="277495"/>
              <wp:effectExtent l="0" t="0" r="0" b="0"/>
              <wp:wrapNone/>
              <wp:docPr id="21" name="Caixa de Texto 2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80" cy="2774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380F1B4" w14:textId="77777777" w:rsidR="00250393" w:rsidRPr="00AB4D49" w:rsidRDefault="00250393" w:rsidP="00DD1B2C">
                          <w:pPr>
                            <w:pStyle w:val="TextoRodap"/>
                            <w:jc w:val="center"/>
                          </w:pPr>
                          <w:r w:rsidRPr="00AB4D49">
                            <w:fldChar w:fldCharType="begin"/>
                          </w:r>
                          <w:r w:rsidRPr="00AB4D49">
                            <w:instrText>PAGE   \* MERGEFORMAT</w:instrText>
                          </w:r>
                          <w:r w:rsidRPr="00AB4D49">
                            <w:fldChar w:fldCharType="separate"/>
                          </w:r>
                          <w:r w:rsidRPr="00AB4D49">
                            <w:t>1</w:t>
                          </w:r>
                          <w:r w:rsidRPr="00AB4D49">
                            <w:fldChar w:fldCharType="end"/>
                          </w:r>
                          <w:r w:rsidRPr="00AB4D49">
                            <w:t xml:space="preserve"> / </w:t>
                          </w: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NUMPAGES   \* MERGEFORMAT 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 w:rsidRPr="00AB4D49">
                            <w:rPr>
                              <w:noProof/>
                            </w:rPr>
                            <w:t>1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680A879" id="Caixa de Texto 21" o:spid="_x0000_s1033" type="#_x0000_t202" style="position:absolute;left:0;text-align:left;margin-left:238.05pt;margin-top:18.45pt;width:49.4pt;height:21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" filled="f" stroked="f" strokeweight=".5pt">
              <v:textbox>
                <w:txbxContent>
                  <w:p w14:paraId="5380F1B4" w14:textId="77777777" w:rsidR="00250393" w:rsidRPr="00AB4D49" w:rsidRDefault="00250393" w:rsidP="00DD1B2C">
                    <w:pPr>
                      <w:pStyle w:val="TextoRodap"/>
                      <w:jc w:val="center"/>
                    </w:pPr>
                    <w:r w:rsidRPr="00AB4D49">
                      <w:fldChar w:fldCharType="begin"/>
                    </w:r>
                    <w:r w:rsidRPr="00AB4D49">
                      <w:instrText>PAGE   \* MERGEFORMAT</w:instrText>
                    </w:r>
                    <w:r w:rsidRPr="00AB4D49">
                      <w:fldChar w:fldCharType="separate"/>
                    </w:r>
                    <w:r w:rsidRPr="00AB4D49">
                      <w:t>1</w:t>
                    </w:r>
                    <w:r w:rsidRPr="00AB4D49">
                      <w:fldChar w:fldCharType="end"/>
                    </w:r>
                    <w:r w:rsidRPr="00AB4D49">
                      <w:t xml:space="preserve"> / </w:t>
                    </w: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NUMPAGES   \* MERGEFORMAT </w:instrText>
                    </w:r>
                    <w:r>
                      <w:rPr>
                        <w:noProof/>
                      </w:rPr>
                      <w:fldChar w:fldCharType="separate"/>
                    </w:r>
                    <w:r w:rsidRPr="00AB4D49">
                      <w:rPr>
                        <w:noProof/>
                      </w:rPr>
                      <w:t>1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AB4D49">
      <w:rPr>
        <w:b/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3F1EEABF" wp14:editId="20206E7D">
              <wp:simplePos x="0" y="0"/>
              <wp:positionH relativeFrom="column">
                <wp:posOffset>-320675</wp:posOffset>
              </wp:positionH>
              <wp:positionV relativeFrom="paragraph">
                <wp:posOffset>267970</wp:posOffset>
              </wp:positionV>
              <wp:extent cx="1910080" cy="207010"/>
              <wp:effectExtent l="0" t="0" r="0" b="0"/>
              <wp:wrapNone/>
              <wp:docPr id="22" name="Agrupar 2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10080" cy="207010"/>
                        <a:chOff x="0" y="0"/>
                        <a:chExt cx="2449383" cy="268605"/>
                      </a:xfrm>
                    </wpg:grpSpPr>
                    <pic:pic xmlns:pic="http://schemas.openxmlformats.org/drawingml/2006/picture">
                      <pic:nvPicPr>
                        <pic:cNvPr id="23" name="Imagem 218">
                          <a:hlinkClick r:id="rId1"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50800"/>
                          <a:ext cx="162560" cy="15367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4" name="Imagem 219">
                          <a:hlinkClick r:id="rId3"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34950" y="50800"/>
                          <a:ext cx="162560" cy="15367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25" name="Imagem 220">
                          <a:hlinkClick r:id="rId5"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63550" y="63500"/>
                          <a:ext cx="161925" cy="14541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26" name="CaixaDeTexto 41">
                        <a:hlinkClick r:id="rId5"/>
                      </wps:cNvPr>
                      <wps:cNvSpPr txBox="1"/>
                      <wps:spPr>
                        <a:xfrm>
                          <a:off x="679450" y="0"/>
                          <a:ext cx="1769933" cy="2686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414DD13" w14:textId="77777777" w:rsidR="00250393" w:rsidRPr="00F6433E" w:rsidRDefault="00250393" w:rsidP="00F6433E">
                            <w:pPr>
                              <w:pStyle w:val="TextoRodap"/>
                            </w:pPr>
                            <w:r w:rsidRPr="00F6433E">
                              <w:t>WWW.INTELLIGEZAIT.COM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F1EEABF" id="Agrupar 22" o:spid="_x0000_s1034" style="position:absolute;left:0;text-align:left;margin-left:-25.25pt;margin-top:21.1pt;width:150.4pt;height:16.3pt;z-index:251673600;mso-width-relative:margin;mso-height-relative:margin" coordsize="24493,26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218" o:spid="_x0000_s1035" type="#_x0000_t75" href="https://www.linkedin.com/company/intelligenza" style="position:absolute;top:508;width:1625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" o:button="t">
                <v:fill o:detectmouseclick="t"/>
                <v:imagedata r:id="rId7" o:title=""/>
              </v:shape>
              <v:shape id="Imagem 219" o:spid="_x0000_s1036" type="#_x0000_t75" href="https://www.facebook.com/intelligenzait/" style="position:absolute;left:2349;top:508;width:162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" o:button="t">
                <v:fill o:detectmouseclick="t"/>
                <v:imagedata r:id="rId8" o:title=""/>
              </v:shape>
              <v:shape id="Imagem 220" o:spid="_x0000_s1037" type="#_x0000_t75" href="http://www.intelligenzait.com/" style="position:absolute;left:4635;top:635;width:1619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" o:button="t">
                <v:fill o:detectmouseclick="t"/>
                <v:imagedata r:id="rId9" o:title=""/>
              </v:shape>
              <v:shape id="CaixaDeTexto 41" o:spid="_x0000_s1038" type="#_x0000_t202" href="http://www.intelligenzait.com/" style="position:absolute;left:6794;width:17699;height:26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" o:button="t" filled="f" stroked="f">
                <v:fill o:detectmouseclick="t"/>
                <v:textbox>
                  <w:txbxContent>
                    <w:p w14:paraId="7414DD13" w14:textId="77777777" w:rsidR="00250393" w:rsidRPr="00F6433E" w:rsidRDefault="00250393" w:rsidP="00F6433E">
                      <w:pPr>
                        <w:pStyle w:val="TextoRodap"/>
                      </w:pPr>
                      <w:r w:rsidRPr="00F6433E">
                        <w:t>WWW.INTELLIGEZAIT.COM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CDE358" w14:textId="77777777" w:rsidR="00250393" w:rsidRPr="00AB4D49" w:rsidRDefault="00250393">
    <w:pPr>
      <w:pStyle w:val="Rodap"/>
      <w:rPr>
        <w:b/>
      </w:rPr>
    </w:pPr>
    <w:r w:rsidRPr="00AB4D49">
      <w:rPr>
        <w:b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F35B143" wp14:editId="79DE3A51">
              <wp:simplePos x="0" y="0"/>
              <wp:positionH relativeFrom="column">
                <wp:posOffset>-450850</wp:posOffset>
              </wp:positionH>
              <wp:positionV relativeFrom="paragraph">
                <wp:posOffset>86360</wp:posOffset>
              </wp:positionV>
              <wp:extent cx="7575550" cy="584200"/>
              <wp:effectExtent l="0" t="0" r="6350" b="6350"/>
              <wp:wrapNone/>
              <wp:docPr id="1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75550" cy="5842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42655F6" id="Retângulo 4" o:spid="_x0000_s1026" style="position:absolute;margin-left:-35.5pt;margin-top:6.8pt;width:596.5pt;height:4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" fillcolor="#0f6fc6 [3204]" stroked="f" strokeweight="1pt"/>
          </w:pict>
        </mc:Fallback>
      </mc:AlternateContent>
    </w:r>
    <w:r w:rsidRPr="00AB4D49">
      <w:rPr>
        <w:b/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D7033AE" wp14:editId="347B7699">
              <wp:simplePos x="0" y="0"/>
              <wp:positionH relativeFrom="column">
                <wp:posOffset>5086350</wp:posOffset>
              </wp:positionH>
              <wp:positionV relativeFrom="paragraph">
                <wp:posOffset>260985</wp:posOffset>
              </wp:positionV>
              <wp:extent cx="1993900" cy="228600"/>
              <wp:effectExtent l="0" t="0" r="0" b="0"/>
              <wp:wrapNone/>
              <wp:docPr id="5" name="Caixa de Tex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93900" cy="228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FBE7374" w14:textId="77777777" w:rsidR="00250393" w:rsidRPr="00AB4D49" w:rsidRDefault="00250393" w:rsidP="00F6433E">
                          <w:pPr>
                            <w:pStyle w:val="TextoRodap"/>
                            <w:jc w:val="right"/>
                          </w:pPr>
                          <w:r w:rsidRPr="00AB4D49">
                            <w:t xml:space="preserve">Copyright </w:t>
                          </w:r>
                          <w:r w:rsidRPr="00AB4D49">
                            <w:rPr>
                              <w:rFonts w:cstheme="minorHAnsi"/>
                            </w:rPr>
                            <w:t>©</w:t>
                          </w:r>
                          <w:r w:rsidRPr="00AB4D49">
                            <w:t xml:space="preserve"> </w:t>
                          </w:r>
                          <w:proofErr w:type="spellStart"/>
                          <w:r w:rsidRPr="00AB4D49">
                            <w:t>by</w:t>
                          </w:r>
                          <w:proofErr w:type="spellEnd"/>
                          <w:r w:rsidRPr="00AB4D49">
                            <w:t xml:space="preserve"> Intelligenza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7033AE" id="_x0000_t202" coordsize="21600,21600" o:spt="202" path="m,l,21600r21600,l21600,xe">
              <v:stroke joinstyle="miter"/>
              <v:path gradientshapeok="t" o:connecttype="rect"/>
            </v:shapetype>
            <v:shape id="Caixa de Texto 5" o:spid="_x0000_s1042" type="#_x0000_t202" style="position:absolute;left:0;text-align:left;margin-left:400.5pt;margin-top:20.55pt;width:157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" filled="f" stroked="f" strokeweight=".5pt">
              <v:textbox>
                <w:txbxContent>
                  <w:p w14:paraId="5FBE7374" w14:textId="77777777" w:rsidR="00250393" w:rsidRPr="00AB4D49" w:rsidRDefault="00250393" w:rsidP="00F6433E">
                    <w:pPr>
                      <w:pStyle w:val="TextoRodap"/>
                      <w:jc w:val="right"/>
                    </w:pPr>
                    <w:r w:rsidRPr="00AB4D49">
                      <w:t xml:space="preserve">Copyright </w:t>
                    </w:r>
                    <w:r w:rsidRPr="00AB4D49">
                      <w:rPr>
                        <w:rFonts w:cstheme="minorHAnsi"/>
                      </w:rPr>
                      <w:t>©</w:t>
                    </w:r>
                    <w:r w:rsidRPr="00AB4D49">
                      <w:t xml:space="preserve"> </w:t>
                    </w:r>
                    <w:proofErr w:type="spellStart"/>
                    <w:r w:rsidRPr="00AB4D49">
                      <w:t>by</w:t>
                    </w:r>
                    <w:proofErr w:type="spellEnd"/>
                    <w:r w:rsidRPr="00AB4D49">
                      <w:t xml:space="preserve"> Intelligenza</w:t>
                    </w:r>
                  </w:p>
                </w:txbxContent>
              </v:textbox>
            </v:shape>
          </w:pict>
        </mc:Fallback>
      </mc:AlternateContent>
    </w:r>
    <w:r w:rsidRPr="00AB4D49">
      <w:rPr>
        <w:b/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7F81A3FE" wp14:editId="2B7D545D">
              <wp:simplePos x="0" y="0"/>
              <wp:positionH relativeFrom="column">
                <wp:posOffset>3023235</wp:posOffset>
              </wp:positionH>
              <wp:positionV relativeFrom="paragraph">
                <wp:posOffset>234315</wp:posOffset>
              </wp:positionV>
              <wp:extent cx="627380" cy="277495"/>
              <wp:effectExtent l="0" t="0" r="0" b="0"/>
              <wp:wrapNone/>
              <wp:docPr id="10" name="Caixa de Tex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27380" cy="27749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065F28DC" w14:textId="77777777" w:rsidR="00250393" w:rsidRPr="00AB4D49" w:rsidRDefault="00250393" w:rsidP="00DD1B2C">
                          <w:pPr>
                            <w:pStyle w:val="TextoRodap"/>
                            <w:jc w:val="center"/>
                          </w:pPr>
                          <w:r w:rsidRPr="00AB4D49">
                            <w:fldChar w:fldCharType="begin"/>
                          </w:r>
                          <w:r w:rsidRPr="00AB4D49">
                            <w:instrText>PAGE   \* MERGEFORMAT</w:instrText>
                          </w:r>
                          <w:r w:rsidRPr="00AB4D49">
                            <w:fldChar w:fldCharType="separate"/>
                          </w:r>
                          <w:r w:rsidRPr="00AB4D49">
                            <w:t>1</w:t>
                          </w:r>
                          <w:r w:rsidRPr="00AB4D49">
                            <w:fldChar w:fldCharType="end"/>
                          </w:r>
                          <w:r w:rsidRPr="00AB4D49">
                            <w:t xml:space="preserve"> / </w:t>
                          </w:r>
                          <w:r>
                            <w:rPr>
                              <w:noProof/>
                            </w:rPr>
                            <w:fldChar w:fldCharType="begin"/>
                          </w:r>
                          <w:r>
                            <w:rPr>
                              <w:noProof/>
                            </w:rPr>
                            <w:instrText xml:space="preserve"> NUMPAGES   \* MERGEFORMAT </w:instrText>
                          </w:r>
                          <w:r>
                            <w:rPr>
                              <w:noProof/>
                            </w:rPr>
                            <w:fldChar w:fldCharType="separate"/>
                          </w:r>
                          <w:r w:rsidRPr="00AB4D49">
                            <w:rPr>
                              <w:noProof/>
                            </w:rPr>
                            <w:t>1</w:t>
                          </w:r>
                          <w:r>
                            <w:rPr>
                              <w:noProof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F81A3FE" id="Caixa de Texto 10" o:spid="_x0000_s1043" type="#_x0000_t202" style="position:absolute;left:0;text-align:left;margin-left:238.05pt;margin-top:18.45pt;width:49.4pt;height:21.8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" filled="f" stroked="f" strokeweight=".5pt">
              <v:textbox>
                <w:txbxContent>
                  <w:p w14:paraId="065F28DC" w14:textId="77777777" w:rsidR="00250393" w:rsidRPr="00AB4D49" w:rsidRDefault="00250393" w:rsidP="00DD1B2C">
                    <w:pPr>
                      <w:pStyle w:val="TextoRodap"/>
                      <w:jc w:val="center"/>
                    </w:pPr>
                    <w:r w:rsidRPr="00AB4D49">
                      <w:fldChar w:fldCharType="begin"/>
                    </w:r>
                    <w:r w:rsidRPr="00AB4D49">
                      <w:instrText>PAGE   \* MERGEFORMAT</w:instrText>
                    </w:r>
                    <w:r w:rsidRPr="00AB4D49">
                      <w:fldChar w:fldCharType="separate"/>
                    </w:r>
                    <w:r w:rsidRPr="00AB4D49">
                      <w:t>1</w:t>
                    </w:r>
                    <w:r w:rsidRPr="00AB4D49">
                      <w:fldChar w:fldCharType="end"/>
                    </w:r>
                    <w:r w:rsidRPr="00AB4D49">
                      <w:t xml:space="preserve"> / </w:t>
                    </w:r>
                    <w:r>
                      <w:rPr>
                        <w:noProof/>
                      </w:rPr>
                      <w:fldChar w:fldCharType="begin"/>
                    </w:r>
                    <w:r>
                      <w:rPr>
                        <w:noProof/>
                      </w:rPr>
                      <w:instrText xml:space="preserve"> NUMPAGES   \* MERGEFORMAT </w:instrText>
                    </w:r>
                    <w:r>
                      <w:rPr>
                        <w:noProof/>
                      </w:rPr>
                      <w:fldChar w:fldCharType="separate"/>
                    </w:r>
                    <w:r w:rsidRPr="00AB4D49">
                      <w:rPr>
                        <w:noProof/>
                      </w:rPr>
                      <w:t>1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AB4D49">
      <w:rPr>
        <w:b/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021A4ED4" wp14:editId="464EC2BA">
              <wp:simplePos x="0" y="0"/>
              <wp:positionH relativeFrom="column">
                <wp:posOffset>-320675</wp:posOffset>
              </wp:positionH>
              <wp:positionV relativeFrom="paragraph">
                <wp:posOffset>267970</wp:posOffset>
              </wp:positionV>
              <wp:extent cx="1910080" cy="207010"/>
              <wp:effectExtent l="0" t="0" r="0" b="0"/>
              <wp:wrapNone/>
              <wp:docPr id="7" name="Agrupar 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10080" cy="207010"/>
                        <a:chOff x="0" y="0"/>
                        <a:chExt cx="2449383" cy="268605"/>
                      </a:xfrm>
                    </wpg:grpSpPr>
                    <pic:pic xmlns:pic="http://schemas.openxmlformats.org/drawingml/2006/picture">
                      <pic:nvPicPr>
                        <pic:cNvPr id="153" name="Imagem 218">
                          <a:hlinkClick r:id="rId1"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50800"/>
                          <a:ext cx="162560" cy="15367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4" name="Imagem 219">
                          <a:hlinkClick r:id="rId3"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34950" y="50800"/>
                          <a:ext cx="162560" cy="15367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55" name="Imagem 220">
                          <a:hlinkClick r:id="rId5"/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463550" y="63500"/>
                          <a:ext cx="161925" cy="14541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28" name="CaixaDeTexto 41">
                        <a:hlinkClick r:id="rId5"/>
                      </wps:cNvPr>
                      <wps:cNvSpPr txBox="1"/>
                      <wps:spPr>
                        <a:xfrm>
                          <a:off x="679450" y="0"/>
                          <a:ext cx="1769933" cy="26860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5B426280" w14:textId="77777777" w:rsidR="00250393" w:rsidRPr="00F6433E" w:rsidRDefault="00250393" w:rsidP="00F6433E">
                            <w:pPr>
                              <w:pStyle w:val="TextoRodap"/>
                            </w:pPr>
                            <w:r w:rsidRPr="00F6433E">
                              <w:t>WWW.INTELLIGEZAIT.COM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21A4ED4" id="Agrupar 7" o:spid="_x0000_s1044" style="position:absolute;left:0;text-align:left;margin-left:-25.25pt;margin-top:21.1pt;width:150.4pt;height:16.3pt;z-index:251666432;mso-width-relative:margin;mso-height-relative:margin" coordsize="24493,26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m 218" o:spid="_x0000_s1045" type="#_x0000_t75" href="https://www.linkedin.com/company/intelligenza" style="position:absolute;top:508;width:1625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" o:button="t">
                <v:fill o:detectmouseclick="t"/>
                <v:imagedata r:id="rId7" o:title=""/>
              </v:shape>
              <v:shape id="Imagem 219" o:spid="_x0000_s1046" type="#_x0000_t75" href="https://www.facebook.com/intelligenzait/" style="position:absolute;left:2349;top:508;width:1626;height:15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" o:button="t">
                <v:fill o:detectmouseclick="t"/>
                <v:imagedata r:id="rId8" o:title=""/>
              </v:shape>
              <v:shape id="Imagem 220" o:spid="_x0000_s1047" type="#_x0000_t75" href="http://www.intelligenzait.com/" style="position:absolute;left:4635;top:635;width:1619;height:14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" o:button="t">
                <v:fill o:detectmouseclick="t"/>
                <v:imagedata r:id="rId9" o:title=""/>
              </v:shape>
              <v:shape id="CaixaDeTexto 41" o:spid="_x0000_s1048" type="#_x0000_t202" href="http://www.intelligenzait.com/" style="position:absolute;left:6794;width:17699;height:26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" o:button="t" filled="f" stroked="f">
                <v:fill o:detectmouseclick="t"/>
                <v:textbox>
                  <w:txbxContent>
                    <w:p w14:paraId="5B426280" w14:textId="77777777" w:rsidR="00250393" w:rsidRPr="00F6433E" w:rsidRDefault="00250393" w:rsidP="00F6433E">
                      <w:pPr>
                        <w:pStyle w:val="TextoRodap"/>
                      </w:pPr>
                      <w:r w:rsidRPr="00F6433E">
                        <w:t>WWW.INTELLIGEZAIT.COM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AA9458" w14:textId="77777777" w:rsidR="0067180E" w:rsidRDefault="0067180E" w:rsidP="005E4C09">
      <w:pPr>
        <w:spacing w:before="0" w:after="0" w:line="240" w:lineRule="auto"/>
      </w:pPr>
      <w:r>
        <w:separator/>
      </w:r>
    </w:p>
  </w:footnote>
  <w:footnote w:type="continuationSeparator" w:id="0">
    <w:p w14:paraId="616F7D56" w14:textId="77777777" w:rsidR="0067180E" w:rsidRDefault="0067180E" w:rsidP="005E4C09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8B87C" w14:textId="77777777" w:rsidR="00250393" w:rsidRDefault="00250393">
    <w:pPr>
      <w:pStyle w:val="Cabealho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7000BA13" wp14:editId="66EF6482">
              <wp:simplePos x="0" y="0"/>
              <wp:positionH relativeFrom="column">
                <wp:posOffset>-457200</wp:posOffset>
              </wp:positionH>
              <wp:positionV relativeFrom="paragraph">
                <wp:posOffset>-441164</wp:posOffset>
              </wp:positionV>
              <wp:extent cx="7581900" cy="750627"/>
              <wp:effectExtent l="0" t="0" r="0" b="0"/>
              <wp:wrapNone/>
              <wp:docPr id="16" name="Agrupar 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1900" cy="750627"/>
                        <a:chOff x="0" y="0"/>
                        <a:chExt cx="7581900" cy="750627"/>
                      </a:xfrm>
                    </wpg:grpSpPr>
                    <wps:wsp>
                      <wps:cNvPr id="17" name="Retângulo 17"/>
                      <wps:cNvSpPr/>
                      <wps:spPr>
                        <a:xfrm>
                          <a:off x="0" y="0"/>
                          <a:ext cx="7581900" cy="7506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" name="Caixa de Texto 18"/>
                      <wps:cNvSpPr txBox="1"/>
                      <wps:spPr>
                        <a:xfrm>
                          <a:off x="13648" y="81887"/>
                          <a:ext cx="7520017" cy="584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178F32" w14:textId="72321784" w:rsidR="00250393" w:rsidRDefault="00250393" w:rsidP="00EA2F76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773287"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Especificação Técnica – </w:t>
                            </w:r>
                            <w:r w:rsidR="00FC0239"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36"/>
                                <w:szCs w:val="36"/>
                              </w:rPr>
                              <w:t>VIA VAREJO</w:t>
                            </w:r>
                            <w:r w:rsidR="003057FD"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FC0239"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36"/>
                                <w:szCs w:val="36"/>
                              </w:rPr>
                              <w:t>–</w:t>
                            </w:r>
                            <w:r w:rsidR="003057FD"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273F1F"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36"/>
                                <w:szCs w:val="36"/>
                              </w:rPr>
                              <w:t>ADIÇ</w:t>
                            </w:r>
                            <w:r w:rsidR="00CD76A5"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ÃO DE </w:t>
                            </w:r>
                            <w:r w:rsidR="00FC0239"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36"/>
                                <w:szCs w:val="36"/>
                              </w:rPr>
                              <w:t>FILTROS</w:t>
                            </w:r>
                            <w:r w:rsidR="00CD76A5"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-</w:t>
                            </w:r>
                            <w:r w:rsidR="00FC0239"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 MONITOR DE LOGS SOC</w:t>
                            </w:r>
                          </w:p>
                          <w:p w14:paraId="6BDD47C7" w14:textId="77777777" w:rsidR="00250393" w:rsidRDefault="00250393" w:rsidP="00EA2F76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</w:p>
                          <w:p w14:paraId="23179C99" w14:textId="77777777" w:rsidR="00250393" w:rsidRPr="00773287" w:rsidRDefault="00250393" w:rsidP="00EA2F76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</w:p>
                          <w:p w14:paraId="5BDF646F" w14:textId="77777777" w:rsidR="00250393" w:rsidRDefault="00250393" w:rsidP="0041711D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241CE1C6" w14:textId="77777777" w:rsidR="00250393" w:rsidRPr="00AB4D49" w:rsidRDefault="00250393" w:rsidP="0041711D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000BA13" id="Agrupar 16" o:spid="_x0000_s1029" style="position:absolute;left:0;text-align:left;margin-left:-36pt;margin-top:-34.75pt;width:597pt;height:59.1pt;z-index:251674624" coordsize="75819,7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">
              <v:rect id="Retângulo 17" o:spid="_x0000_s1030" style="position:absolute;width:75819;height:7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" fillcolor="#0f6fc6 [3204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8" o:spid="_x0000_s1031" type="#_x0000_t202" style="position:absolute;left:136;top:818;width:75200;height:5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" filled="f" stroked="f" strokeweight=".5pt">
                <v:textbox>
                  <w:txbxContent>
                    <w:p w14:paraId="5D178F32" w14:textId="72321784" w:rsidR="00250393" w:rsidRDefault="00250393" w:rsidP="00EA2F76">
                      <w:pPr>
                        <w:jc w:val="center"/>
                        <w:rPr>
                          <w:rFonts w:asciiTheme="majorHAnsi" w:hAnsiTheme="majorHAnsi" w:cstheme="majorHAnsi"/>
                          <w:color w:val="FFFFFF" w:themeColor="background1"/>
                          <w:sz w:val="36"/>
                          <w:szCs w:val="36"/>
                        </w:rPr>
                      </w:pPr>
                      <w:r w:rsidRPr="00773287">
                        <w:rPr>
                          <w:rFonts w:asciiTheme="majorHAnsi" w:hAnsiTheme="majorHAnsi" w:cstheme="majorHAnsi"/>
                          <w:color w:val="FFFFFF" w:themeColor="background1"/>
                          <w:sz w:val="36"/>
                          <w:szCs w:val="36"/>
                        </w:rPr>
                        <w:t xml:space="preserve">Especificação Técnica – </w:t>
                      </w:r>
                      <w:r w:rsidR="00FC0239">
                        <w:rPr>
                          <w:rFonts w:asciiTheme="majorHAnsi" w:hAnsiTheme="majorHAnsi" w:cstheme="majorHAnsi"/>
                          <w:color w:val="FFFFFF" w:themeColor="background1"/>
                          <w:sz w:val="36"/>
                          <w:szCs w:val="36"/>
                        </w:rPr>
                        <w:t>VIA VAREJO</w:t>
                      </w:r>
                      <w:r w:rsidR="003057FD">
                        <w:rPr>
                          <w:rFonts w:asciiTheme="majorHAnsi" w:hAnsiTheme="majorHAnsi" w:cstheme="majorHAnsi"/>
                          <w:color w:val="FFFFFF" w:themeColor="background1"/>
                          <w:sz w:val="36"/>
                          <w:szCs w:val="36"/>
                        </w:rPr>
                        <w:t xml:space="preserve"> </w:t>
                      </w:r>
                      <w:r w:rsidR="00FC0239">
                        <w:rPr>
                          <w:rFonts w:asciiTheme="majorHAnsi" w:hAnsiTheme="majorHAnsi" w:cstheme="majorHAnsi"/>
                          <w:color w:val="FFFFFF" w:themeColor="background1"/>
                          <w:sz w:val="36"/>
                          <w:szCs w:val="36"/>
                        </w:rPr>
                        <w:t>–</w:t>
                      </w:r>
                      <w:r w:rsidR="003057FD">
                        <w:rPr>
                          <w:rFonts w:asciiTheme="majorHAnsi" w:hAnsiTheme="majorHAnsi" w:cstheme="majorHAnsi"/>
                          <w:color w:val="FFFFFF" w:themeColor="background1"/>
                          <w:sz w:val="36"/>
                          <w:szCs w:val="36"/>
                        </w:rPr>
                        <w:t xml:space="preserve"> </w:t>
                      </w:r>
                      <w:r w:rsidR="00273F1F">
                        <w:rPr>
                          <w:rFonts w:asciiTheme="majorHAnsi" w:hAnsiTheme="majorHAnsi" w:cstheme="majorHAnsi"/>
                          <w:color w:val="FFFFFF" w:themeColor="background1"/>
                          <w:sz w:val="36"/>
                          <w:szCs w:val="36"/>
                        </w:rPr>
                        <w:t>ADIÇ</w:t>
                      </w:r>
                      <w:r w:rsidR="00CD76A5">
                        <w:rPr>
                          <w:rFonts w:asciiTheme="majorHAnsi" w:hAnsiTheme="majorHAnsi" w:cstheme="majorHAnsi"/>
                          <w:color w:val="FFFFFF" w:themeColor="background1"/>
                          <w:sz w:val="36"/>
                          <w:szCs w:val="36"/>
                        </w:rPr>
                        <w:t xml:space="preserve">ÃO DE </w:t>
                      </w:r>
                      <w:r w:rsidR="00FC0239">
                        <w:rPr>
                          <w:rFonts w:asciiTheme="majorHAnsi" w:hAnsiTheme="majorHAnsi" w:cstheme="majorHAnsi"/>
                          <w:color w:val="FFFFFF" w:themeColor="background1"/>
                          <w:sz w:val="36"/>
                          <w:szCs w:val="36"/>
                        </w:rPr>
                        <w:t>FILTROS</w:t>
                      </w:r>
                      <w:r w:rsidR="00CD76A5">
                        <w:rPr>
                          <w:rFonts w:asciiTheme="majorHAnsi" w:hAnsiTheme="majorHAnsi" w:cstheme="majorHAnsi"/>
                          <w:color w:val="FFFFFF" w:themeColor="background1"/>
                          <w:sz w:val="36"/>
                          <w:szCs w:val="36"/>
                        </w:rPr>
                        <w:t xml:space="preserve"> -</w:t>
                      </w:r>
                      <w:r w:rsidR="00FC0239">
                        <w:rPr>
                          <w:rFonts w:asciiTheme="majorHAnsi" w:hAnsiTheme="majorHAnsi" w:cstheme="majorHAnsi"/>
                          <w:color w:val="FFFFFF" w:themeColor="background1"/>
                          <w:sz w:val="36"/>
                          <w:szCs w:val="36"/>
                        </w:rPr>
                        <w:t xml:space="preserve"> MONITOR DE LOGS SOC</w:t>
                      </w:r>
                    </w:p>
                    <w:p w14:paraId="6BDD47C7" w14:textId="77777777" w:rsidR="00250393" w:rsidRDefault="00250393" w:rsidP="00EA2F76">
                      <w:pPr>
                        <w:jc w:val="center"/>
                        <w:rPr>
                          <w:rFonts w:asciiTheme="majorHAnsi" w:hAnsiTheme="majorHAnsi" w:cstheme="majorHAnsi"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  <w:p w14:paraId="23179C99" w14:textId="77777777" w:rsidR="00250393" w:rsidRPr="00773287" w:rsidRDefault="00250393" w:rsidP="00EA2F76">
                      <w:pPr>
                        <w:jc w:val="center"/>
                        <w:rPr>
                          <w:rFonts w:asciiTheme="majorHAnsi" w:hAnsiTheme="majorHAnsi" w:cstheme="majorHAnsi"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  <w:p w14:paraId="5BDF646F" w14:textId="77777777" w:rsidR="00250393" w:rsidRDefault="00250393" w:rsidP="0041711D">
                      <w:pPr>
                        <w:jc w:val="right"/>
                        <w:rPr>
                          <w:rFonts w:asciiTheme="majorHAnsi" w:hAnsiTheme="majorHAnsi" w:cstheme="majorHAnsi"/>
                          <w:color w:val="FFFFFF" w:themeColor="background1"/>
                          <w:sz w:val="40"/>
                        </w:rPr>
                      </w:pPr>
                    </w:p>
                    <w:p w14:paraId="241CE1C6" w14:textId="77777777" w:rsidR="00250393" w:rsidRPr="00AB4D49" w:rsidRDefault="00250393" w:rsidP="0041711D">
                      <w:pPr>
                        <w:jc w:val="right"/>
                        <w:rPr>
                          <w:rFonts w:asciiTheme="majorHAnsi" w:hAnsiTheme="majorHAnsi" w:cstheme="majorHAnsi"/>
                          <w:color w:val="FFFFFF" w:themeColor="background1"/>
                          <w:sz w:val="40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5D957F" w14:textId="77777777" w:rsidR="00250393" w:rsidRDefault="00250393">
    <w:pPr>
      <w:pStyle w:val="Cabealho"/>
    </w:pPr>
    <w:r>
      <w:rPr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173B87BB" wp14:editId="61D2CE00">
              <wp:simplePos x="0" y="0"/>
              <wp:positionH relativeFrom="column">
                <wp:posOffset>-457200</wp:posOffset>
              </wp:positionH>
              <wp:positionV relativeFrom="paragraph">
                <wp:posOffset>-441164</wp:posOffset>
              </wp:positionV>
              <wp:extent cx="7581900" cy="750627"/>
              <wp:effectExtent l="0" t="0" r="0" b="0"/>
              <wp:wrapNone/>
              <wp:docPr id="9" name="Agrupar 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1900" cy="750627"/>
                        <a:chOff x="0" y="0"/>
                        <a:chExt cx="7581900" cy="750627"/>
                      </a:xfrm>
                    </wpg:grpSpPr>
                    <wps:wsp>
                      <wps:cNvPr id="2" name="Retângulo 1"/>
                      <wps:cNvSpPr/>
                      <wps:spPr>
                        <a:xfrm>
                          <a:off x="0" y="0"/>
                          <a:ext cx="7581900" cy="75062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Caixa de Texto 8"/>
                      <wps:cNvSpPr txBox="1"/>
                      <wps:spPr>
                        <a:xfrm>
                          <a:off x="13648" y="81887"/>
                          <a:ext cx="7520017" cy="584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340175" w14:textId="259A7470" w:rsidR="003057FD" w:rsidRDefault="003057FD" w:rsidP="003057FD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  <w:r w:rsidRPr="00773287"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36"/>
                                <w:szCs w:val="36"/>
                              </w:rPr>
                              <w:t xml:space="preserve">Especificação Técnica – </w:t>
                            </w:r>
                            <w:r w:rsidR="00F0376A"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36"/>
                                <w:szCs w:val="36"/>
                              </w:rPr>
                              <w:t>VIA VAREJO – ADIÇÃO DE FILTROS - MONITOR DE LOGS</w:t>
                            </w:r>
                          </w:p>
                          <w:p w14:paraId="148398ED" w14:textId="77777777" w:rsidR="00250393" w:rsidRDefault="00250393" w:rsidP="00FA391E">
                            <w:pPr>
                              <w:jc w:val="center"/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36"/>
                                <w:szCs w:val="36"/>
                              </w:rPr>
                            </w:pPr>
                          </w:p>
                          <w:p w14:paraId="178E81B5" w14:textId="77777777" w:rsidR="00250393" w:rsidRDefault="00250393" w:rsidP="007772BE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5112CCC7" w14:textId="77777777" w:rsidR="00250393" w:rsidRPr="00AB4D49" w:rsidRDefault="00250393" w:rsidP="007772BE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5946C7D5" w14:textId="77777777" w:rsidR="00250393" w:rsidRDefault="00250393" w:rsidP="0041711D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40"/>
                              </w:rPr>
                            </w:pPr>
                          </w:p>
                          <w:p w14:paraId="0B6D128B" w14:textId="77777777" w:rsidR="00250393" w:rsidRPr="00AB4D49" w:rsidRDefault="00250393" w:rsidP="0041711D">
                            <w:pPr>
                              <w:jc w:val="right"/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4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73B87BB" id="Agrupar 9" o:spid="_x0000_s1039" style="position:absolute;left:0;text-align:left;margin-left:-36pt;margin-top:-34.75pt;width:597pt;height:59.1pt;z-index:251668480;mso-height-relative:margin" coordsize="75819,75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">
              <v:rect id="Retângulo 1" o:spid="_x0000_s1040" style="position:absolute;width:75819;height:7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" fillcolor="#0f6fc6 [3204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41" type="#_x0000_t202" style="position:absolute;left:136;top:818;width:75200;height:5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" filled="f" stroked="f" strokeweight=".5pt">
                <v:textbox>
                  <w:txbxContent>
                    <w:p w14:paraId="33340175" w14:textId="259A7470" w:rsidR="003057FD" w:rsidRDefault="003057FD" w:rsidP="003057FD">
                      <w:pPr>
                        <w:jc w:val="center"/>
                        <w:rPr>
                          <w:rFonts w:asciiTheme="majorHAnsi" w:hAnsiTheme="majorHAnsi" w:cstheme="majorHAnsi"/>
                          <w:color w:val="FFFFFF" w:themeColor="background1"/>
                          <w:sz w:val="36"/>
                          <w:szCs w:val="36"/>
                        </w:rPr>
                      </w:pPr>
                      <w:r w:rsidRPr="00773287">
                        <w:rPr>
                          <w:rFonts w:asciiTheme="majorHAnsi" w:hAnsiTheme="majorHAnsi" w:cstheme="majorHAnsi"/>
                          <w:color w:val="FFFFFF" w:themeColor="background1"/>
                          <w:sz w:val="36"/>
                          <w:szCs w:val="36"/>
                        </w:rPr>
                        <w:t xml:space="preserve">Especificação Técnica – </w:t>
                      </w:r>
                      <w:r w:rsidR="00F0376A">
                        <w:rPr>
                          <w:rFonts w:asciiTheme="majorHAnsi" w:hAnsiTheme="majorHAnsi" w:cstheme="majorHAnsi"/>
                          <w:color w:val="FFFFFF" w:themeColor="background1"/>
                          <w:sz w:val="36"/>
                          <w:szCs w:val="36"/>
                        </w:rPr>
                        <w:t>VIA VAREJO – ADIÇÃO DE FILTROS - MONITOR DE LOGS</w:t>
                      </w:r>
                    </w:p>
                    <w:p w14:paraId="148398ED" w14:textId="77777777" w:rsidR="00250393" w:rsidRDefault="00250393" w:rsidP="00FA391E">
                      <w:pPr>
                        <w:jc w:val="center"/>
                        <w:rPr>
                          <w:rFonts w:asciiTheme="majorHAnsi" w:hAnsiTheme="majorHAnsi" w:cstheme="majorHAnsi"/>
                          <w:color w:val="FFFFFF" w:themeColor="background1"/>
                          <w:sz w:val="36"/>
                          <w:szCs w:val="36"/>
                        </w:rPr>
                      </w:pPr>
                    </w:p>
                    <w:p w14:paraId="178E81B5" w14:textId="77777777" w:rsidR="00250393" w:rsidRDefault="00250393" w:rsidP="007772BE">
                      <w:pPr>
                        <w:jc w:val="right"/>
                        <w:rPr>
                          <w:rFonts w:asciiTheme="majorHAnsi" w:hAnsiTheme="majorHAnsi" w:cstheme="majorHAnsi"/>
                          <w:color w:val="FFFFFF" w:themeColor="background1"/>
                          <w:sz w:val="40"/>
                        </w:rPr>
                      </w:pPr>
                    </w:p>
                    <w:p w14:paraId="5112CCC7" w14:textId="77777777" w:rsidR="00250393" w:rsidRPr="00AB4D49" w:rsidRDefault="00250393" w:rsidP="007772BE">
                      <w:pPr>
                        <w:jc w:val="right"/>
                        <w:rPr>
                          <w:rFonts w:asciiTheme="majorHAnsi" w:hAnsiTheme="majorHAnsi" w:cstheme="majorHAnsi"/>
                          <w:color w:val="FFFFFF" w:themeColor="background1"/>
                          <w:sz w:val="40"/>
                        </w:rPr>
                      </w:pPr>
                    </w:p>
                    <w:p w14:paraId="5946C7D5" w14:textId="77777777" w:rsidR="00250393" w:rsidRDefault="00250393" w:rsidP="0041711D">
                      <w:pPr>
                        <w:jc w:val="right"/>
                        <w:rPr>
                          <w:rFonts w:asciiTheme="majorHAnsi" w:hAnsiTheme="majorHAnsi" w:cstheme="majorHAnsi"/>
                          <w:color w:val="FFFFFF" w:themeColor="background1"/>
                          <w:sz w:val="40"/>
                        </w:rPr>
                      </w:pPr>
                    </w:p>
                    <w:p w14:paraId="0B6D128B" w14:textId="77777777" w:rsidR="00250393" w:rsidRPr="00AB4D49" w:rsidRDefault="00250393" w:rsidP="0041711D">
                      <w:pPr>
                        <w:jc w:val="right"/>
                        <w:rPr>
                          <w:rFonts w:asciiTheme="majorHAnsi" w:hAnsiTheme="majorHAnsi" w:cstheme="majorHAnsi"/>
                          <w:color w:val="FFFFFF" w:themeColor="background1"/>
                          <w:sz w:val="40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00082"/>
    <w:multiLevelType w:val="hybridMultilevel"/>
    <w:tmpl w:val="DDC8FBF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CA2FD2"/>
    <w:multiLevelType w:val="hybridMultilevel"/>
    <w:tmpl w:val="E4DEC14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F89201D"/>
    <w:multiLevelType w:val="hybridMultilevel"/>
    <w:tmpl w:val="8E0A9D5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CB5E1E"/>
    <w:multiLevelType w:val="hybridMultilevel"/>
    <w:tmpl w:val="6840D5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684D5C"/>
    <w:multiLevelType w:val="hybridMultilevel"/>
    <w:tmpl w:val="89A851D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4402259"/>
    <w:multiLevelType w:val="hybridMultilevel"/>
    <w:tmpl w:val="CEA888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0CA2783"/>
    <w:multiLevelType w:val="hybridMultilevel"/>
    <w:tmpl w:val="065C55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236AE3"/>
    <w:multiLevelType w:val="hybridMultilevel"/>
    <w:tmpl w:val="D39E122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9BE05BA"/>
    <w:multiLevelType w:val="hybridMultilevel"/>
    <w:tmpl w:val="E4DEC14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DDE5CA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E64647A"/>
    <w:multiLevelType w:val="hybridMultilevel"/>
    <w:tmpl w:val="BE3A44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4846701"/>
    <w:multiLevelType w:val="hybridMultilevel"/>
    <w:tmpl w:val="A990A7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E862DC"/>
    <w:multiLevelType w:val="hybridMultilevel"/>
    <w:tmpl w:val="CDEC922A"/>
    <w:lvl w:ilvl="0" w:tplc="0416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13" w15:restartNumberingAfterBreak="0">
    <w:nsid w:val="3FF31171"/>
    <w:multiLevelType w:val="hybridMultilevel"/>
    <w:tmpl w:val="1432497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B762A7F"/>
    <w:multiLevelType w:val="hybridMultilevel"/>
    <w:tmpl w:val="2AB01E46"/>
    <w:lvl w:ilvl="0" w:tplc="0416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5" w15:restartNumberingAfterBreak="0">
    <w:nsid w:val="4FEA7D01"/>
    <w:multiLevelType w:val="hybridMultilevel"/>
    <w:tmpl w:val="1432497E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18C25E4"/>
    <w:multiLevelType w:val="hybridMultilevel"/>
    <w:tmpl w:val="A6C8C31A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65DE3690"/>
    <w:multiLevelType w:val="multilevel"/>
    <w:tmpl w:val="59186FD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67865CA0"/>
    <w:multiLevelType w:val="hybridMultilevel"/>
    <w:tmpl w:val="8598859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E168DD"/>
    <w:multiLevelType w:val="hybridMultilevel"/>
    <w:tmpl w:val="680273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1F26BE"/>
    <w:multiLevelType w:val="hybridMultilevel"/>
    <w:tmpl w:val="E9E48DD0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97D3454"/>
    <w:multiLevelType w:val="hybridMultilevel"/>
    <w:tmpl w:val="4B3CBD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CC6C1A"/>
    <w:multiLevelType w:val="hybridMultilevel"/>
    <w:tmpl w:val="E4DEC14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A433A37"/>
    <w:multiLevelType w:val="hybridMultilevel"/>
    <w:tmpl w:val="A4BEAB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5D04B7"/>
    <w:multiLevelType w:val="hybridMultilevel"/>
    <w:tmpl w:val="CDDAC14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F151A84"/>
    <w:multiLevelType w:val="hybridMultilevel"/>
    <w:tmpl w:val="E4DEC144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124270206">
    <w:abstractNumId w:val="17"/>
  </w:num>
  <w:num w:numId="2" w16cid:durableId="1007753410">
    <w:abstractNumId w:val="20"/>
  </w:num>
  <w:num w:numId="3" w16cid:durableId="406848662">
    <w:abstractNumId w:val="8"/>
  </w:num>
  <w:num w:numId="4" w16cid:durableId="348410399">
    <w:abstractNumId w:val="15"/>
  </w:num>
  <w:num w:numId="5" w16cid:durableId="1588345526">
    <w:abstractNumId w:val="11"/>
  </w:num>
  <w:num w:numId="6" w16cid:durableId="319965459">
    <w:abstractNumId w:val="13"/>
  </w:num>
  <w:num w:numId="7" w16cid:durableId="663970927">
    <w:abstractNumId w:val="24"/>
  </w:num>
  <w:num w:numId="8" w16cid:durableId="1000698474">
    <w:abstractNumId w:val="17"/>
  </w:num>
  <w:num w:numId="9" w16cid:durableId="42765368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867837149">
    <w:abstractNumId w:val="6"/>
  </w:num>
  <w:num w:numId="11" w16cid:durableId="188877342">
    <w:abstractNumId w:val="18"/>
  </w:num>
  <w:num w:numId="12" w16cid:durableId="1973945018">
    <w:abstractNumId w:val="22"/>
  </w:num>
  <w:num w:numId="13" w16cid:durableId="573129572">
    <w:abstractNumId w:val="14"/>
  </w:num>
  <w:num w:numId="14" w16cid:durableId="175777532">
    <w:abstractNumId w:val="19"/>
  </w:num>
  <w:num w:numId="15" w16cid:durableId="1189491824">
    <w:abstractNumId w:val="25"/>
  </w:num>
  <w:num w:numId="16" w16cid:durableId="1795442472">
    <w:abstractNumId w:val="17"/>
  </w:num>
  <w:num w:numId="17" w16cid:durableId="1513253575">
    <w:abstractNumId w:val="9"/>
  </w:num>
  <w:num w:numId="18" w16cid:durableId="483281806">
    <w:abstractNumId w:val="17"/>
  </w:num>
  <w:num w:numId="19" w16cid:durableId="1044403156">
    <w:abstractNumId w:val="17"/>
  </w:num>
  <w:num w:numId="20" w16cid:durableId="600989459">
    <w:abstractNumId w:val="21"/>
  </w:num>
  <w:num w:numId="21" w16cid:durableId="268388769">
    <w:abstractNumId w:val="0"/>
  </w:num>
  <w:num w:numId="22" w16cid:durableId="903948277">
    <w:abstractNumId w:val="23"/>
  </w:num>
  <w:num w:numId="23" w16cid:durableId="1037390075">
    <w:abstractNumId w:val="23"/>
  </w:num>
  <w:num w:numId="24" w16cid:durableId="1090660511">
    <w:abstractNumId w:val="16"/>
  </w:num>
  <w:num w:numId="25" w16cid:durableId="1366250550">
    <w:abstractNumId w:val="7"/>
  </w:num>
  <w:num w:numId="26" w16cid:durableId="671223863">
    <w:abstractNumId w:val="3"/>
  </w:num>
  <w:num w:numId="27" w16cid:durableId="605692846">
    <w:abstractNumId w:val="12"/>
  </w:num>
  <w:num w:numId="28" w16cid:durableId="149368194">
    <w:abstractNumId w:val="2"/>
  </w:num>
  <w:num w:numId="29" w16cid:durableId="557980092">
    <w:abstractNumId w:val="4"/>
  </w:num>
  <w:num w:numId="30" w16cid:durableId="1249198396">
    <w:abstractNumId w:val="5"/>
  </w:num>
  <w:num w:numId="31" w16cid:durableId="95833039">
    <w:abstractNumId w:val="10"/>
  </w:num>
  <w:num w:numId="32" w16cid:durableId="97360490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140B"/>
    <w:rsid w:val="00002F40"/>
    <w:rsid w:val="00003B75"/>
    <w:rsid w:val="0000544F"/>
    <w:rsid w:val="00011DAB"/>
    <w:rsid w:val="00013431"/>
    <w:rsid w:val="0001369A"/>
    <w:rsid w:val="00013F8C"/>
    <w:rsid w:val="0002105E"/>
    <w:rsid w:val="00021A8E"/>
    <w:rsid w:val="000261FE"/>
    <w:rsid w:val="0003101B"/>
    <w:rsid w:val="00031391"/>
    <w:rsid w:val="00034CED"/>
    <w:rsid w:val="000356A3"/>
    <w:rsid w:val="00041FD4"/>
    <w:rsid w:val="00042361"/>
    <w:rsid w:val="00045126"/>
    <w:rsid w:val="00045BFB"/>
    <w:rsid w:val="000474EB"/>
    <w:rsid w:val="000475F0"/>
    <w:rsid w:val="00051D05"/>
    <w:rsid w:val="000527CA"/>
    <w:rsid w:val="00052D42"/>
    <w:rsid w:val="00055D9D"/>
    <w:rsid w:val="0005696B"/>
    <w:rsid w:val="00061F36"/>
    <w:rsid w:val="0006368C"/>
    <w:rsid w:val="00080BC9"/>
    <w:rsid w:val="00084EB3"/>
    <w:rsid w:val="00087E9F"/>
    <w:rsid w:val="00092243"/>
    <w:rsid w:val="000957DF"/>
    <w:rsid w:val="000964AB"/>
    <w:rsid w:val="00096B65"/>
    <w:rsid w:val="000A0A52"/>
    <w:rsid w:val="000A1418"/>
    <w:rsid w:val="000A44BB"/>
    <w:rsid w:val="000A47AC"/>
    <w:rsid w:val="000A7B67"/>
    <w:rsid w:val="000B58D9"/>
    <w:rsid w:val="000B6ABB"/>
    <w:rsid w:val="000C2C04"/>
    <w:rsid w:val="000C5A7F"/>
    <w:rsid w:val="000D04D7"/>
    <w:rsid w:val="000D361F"/>
    <w:rsid w:val="000E00CA"/>
    <w:rsid w:val="000E50FC"/>
    <w:rsid w:val="000F4D52"/>
    <w:rsid w:val="000F5F05"/>
    <w:rsid w:val="00100992"/>
    <w:rsid w:val="00103F06"/>
    <w:rsid w:val="001059AB"/>
    <w:rsid w:val="00106CE1"/>
    <w:rsid w:val="001112FD"/>
    <w:rsid w:val="00112497"/>
    <w:rsid w:val="001127FC"/>
    <w:rsid w:val="00117EB8"/>
    <w:rsid w:val="00122DB7"/>
    <w:rsid w:val="0012406F"/>
    <w:rsid w:val="00127B31"/>
    <w:rsid w:val="00131C66"/>
    <w:rsid w:val="0013294E"/>
    <w:rsid w:val="00135B2E"/>
    <w:rsid w:val="001407AC"/>
    <w:rsid w:val="00146083"/>
    <w:rsid w:val="001462B6"/>
    <w:rsid w:val="0015460D"/>
    <w:rsid w:val="00156373"/>
    <w:rsid w:val="00157020"/>
    <w:rsid w:val="00163CFA"/>
    <w:rsid w:val="001648A8"/>
    <w:rsid w:val="00167A3D"/>
    <w:rsid w:val="00171254"/>
    <w:rsid w:val="00171FEC"/>
    <w:rsid w:val="00181E4E"/>
    <w:rsid w:val="00182B2D"/>
    <w:rsid w:val="00183062"/>
    <w:rsid w:val="001868E2"/>
    <w:rsid w:val="00186B03"/>
    <w:rsid w:val="00193CBC"/>
    <w:rsid w:val="001963DA"/>
    <w:rsid w:val="001973D1"/>
    <w:rsid w:val="001A0501"/>
    <w:rsid w:val="001A0CA7"/>
    <w:rsid w:val="001A1F1D"/>
    <w:rsid w:val="001A2C20"/>
    <w:rsid w:val="001B112D"/>
    <w:rsid w:val="001B567A"/>
    <w:rsid w:val="001B6EC6"/>
    <w:rsid w:val="001C1004"/>
    <w:rsid w:val="001C19C6"/>
    <w:rsid w:val="001C7BF8"/>
    <w:rsid w:val="001D0A9B"/>
    <w:rsid w:val="001D3EC0"/>
    <w:rsid w:val="001E1079"/>
    <w:rsid w:val="001F0A1F"/>
    <w:rsid w:val="001F792A"/>
    <w:rsid w:val="0020173A"/>
    <w:rsid w:val="00202189"/>
    <w:rsid w:val="00203B40"/>
    <w:rsid w:val="002079E1"/>
    <w:rsid w:val="00211055"/>
    <w:rsid w:val="00213BFB"/>
    <w:rsid w:val="00214B07"/>
    <w:rsid w:val="00222070"/>
    <w:rsid w:val="00222386"/>
    <w:rsid w:val="00226CDB"/>
    <w:rsid w:val="00226FF4"/>
    <w:rsid w:val="00232CC2"/>
    <w:rsid w:val="00234841"/>
    <w:rsid w:val="00237FB3"/>
    <w:rsid w:val="00250053"/>
    <w:rsid w:val="00250393"/>
    <w:rsid w:val="00253FBC"/>
    <w:rsid w:val="00254640"/>
    <w:rsid w:val="00254C10"/>
    <w:rsid w:val="00255538"/>
    <w:rsid w:val="002570CB"/>
    <w:rsid w:val="0026036D"/>
    <w:rsid w:val="00261C1B"/>
    <w:rsid w:val="00261CC6"/>
    <w:rsid w:val="002630E9"/>
    <w:rsid w:val="00263382"/>
    <w:rsid w:val="0026494F"/>
    <w:rsid w:val="002674B3"/>
    <w:rsid w:val="00267EB9"/>
    <w:rsid w:val="002709E9"/>
    <w:rsid w:val="00271EA5"/>
    <w:rsid w:val="00273F1F"/>
    <w:rsid w:val="00273F53"/>
    <w:rsid w:val="00275B65"/>
    <w:rsid w:val="00277398"/>
    <w:rsid w:val="0028095C"/>
    <w:rsid w:val="00282069"/>
    <w:rsid w:val="00282E2D"/>
    <w:rsid w:val="00294DF0"/>
    <w:rsid w:val="002A1D6C"/>
    <w:rsid w:val="002A2301"/>
    <w:rsid w:val="002A42E6"/>
    <w:rsid w:val="002A68AB"/>
    <w:rsid w:val="002B1E8F"/>
    <w:rsid w:val="002B24B3"/>
    <w:rsid w:val="002C07A9"/>
    <w:rsid w:val="002C0DD7"/>
    <w:rsid w:val="002C1B7B"/>
    <w:rsid w:val="002C29E9"/>
    <w:rsid w:val="002C2F6F"/>
    <w:rsid w:val="002C3C14"/>
    <w:rsid w:val="002D4FF0"/>
    <w:rsid w:val="002E10BB"/>
    <w:rsid w:val="002E173A"/>
    <w:rsid w:val="002E4632"/>
    <w:rsid w:val="002E48BE"/>
    <w:rsid w:val="002E6330"/>
    <w:rsid w:val="002F0028"/>
    <w:rsid w:val="002F12BB"/>
    <w:rsid w:val="002F2270"/>
    <w:rsid w:val="002F4FE8"/>
    <w:rsid w:val="002F50AC"/>
    <w:rsid w:val="002F724B"/>
    <w:rsid w:val="003057FD"/>
    <w:rsid w:val="00307EEB"/>
    <w:rsid w:val="00312380"/>
    <w:rsid w:val="0031394C"/>
    <w:rsid w:val="003148CF"/>
    <w:rsid w:val="00314A52"/>
    <w:rsid w:val="0031629F"/>
    <w:rsid w:val="00317BC4"/>
    <w:rsid w:val="00321489"/>
    <w:rsid w:val="00321841"/>
    <w:rsid w:val="003238C6"/>
    <w:rsid w:val="00324C39"/>
    <w:rsid w:val="00325FED"/>
    <w:rsid w:val="00327EED"/>
    <w:rsid w:val="00330DB2"/>
    <w:rsid w:val="0033452E"/>
    <w:rsid w:val="00335B7C"/>
    <w:rsid w:val="00335D24"/>
    <w:rsid w:val="00337122"/>
    <w:rsid w:val="0034065A"/>
    <w:rsid w:val="00341E1C"/>
    <w:rsid w:val="00346B73"/>
    <w:rsid w:val="00347AA1"/>
    <w:rsid w:val="003501CB"/>
    <w:rsid w:val="00350C0B"/>
    <w:rsid w:val="00352302"/>
    <w:rsid w:val="003546DE"/>
    <w:rsid w:val="00354728"/>
    <w:rsid w:val="0035534A"/>
    <w:rsid w:val="00361120"/>
    <w:rsid w:val="003613D4"/>
    <w:rsid w:val="00367574"/>
    <w:rsid w:val="00370000"/>
    <w:rsid w:val="00370B44"/>
    <w:rsid w:val="003718D1"/>
    <w:rsid w:val="00371CE5"/>
    <w:rsid w:val="00374502"/>
    <w:rsid w:val="00377F51"/>
    <w:rsid w:val="003806FC"/>
    <w:rsid w:val="003826D4"/>
    <w:rsid w:val="00382AC6"/>
    <w:rsid w:val="00383326"/>
    <w:rsid w:val="00384331"/>
    <w:rsid w:val="00384509"/>
    <w:rsid w:val="00390BBD"/>
    <w:rsid w:val="003910E5"/>
    <w:rsid w:val="003923FF"/>
    <w:rsid w:val="00394B0F"/>
    <w:rsid w:val="00395428"/>
    <w:rsid w:val="003A3744"/>
    <w:rsid w:val="003A5194"/>
    <w:rsid w:val="003A6798"/>
    <w:rsid w:val="003B226C"/>
    <w:rsid w:val="003B2401"/>
    <w:rsid w:val="003B6A32"/>
    <w:rsid w:val="003B7DA1"/>
    <w:rsid w:val="003C28C9"/>
    <w:rsid w:val="003C31AA"/>
    <w:rsid w:val="003C4E1F"/>
    <w:rsid w:val="003C5233"/>
    <w:rsid w:val="003C67D5"/>
    <w:rsid w:val="003D0FC2"/>
    <w:rsid w:val="003D275D"/>
    <w:rsid w:val="003D4A13"/>
    <w:rsid w:val="003D5516"/>
    <w:rsid w:val="003D56E9"/>
    <w:rsid w:val="003D7994"/>
    <w:rsid w:val="003D7ADB"/>
    <w:rsid w:val="003E4FF6"/>
    <w:rsid w:val="003E55E0"/>
    <w:rsid w:val="003E7E2B"/>
    <w:rsid w:val="003F575A"/>
    <w:rsid w:val="003F703F"/>
    <w:rsid w:val="003F7116"/>
    <w:rsid w:val="00401E27"/>
    <w:rsid w:val="0040714C"/>
    <w:rsid w:val="00410E7B"/>
    <w:rsid w:val="004119F7"/>
    <w:rsid w:val="0041569B"/>
    <w:rsid w:val="0041711D"/>
    <w:rsid w:val="00423180"/>
    <w:rsid w:val="00424939"/>
    <w:rsid w:val="00432379"/>
    <w:rsid w:val="004335A8"/>
    <w:rsid w:val="004350AA"/>
    <w:rsid w:val="00436ABB"/>
    <w:rsid w:val="004435C2"/>
    <w:rsid w:val="00450522"/>
    <w:rsid w:val="004509BB"/>
    <w:rsid w:val="00452E23"/>
    <w:rsid w:val="00457A6B"/>
    <w:rsid w:val="0046012F"/>
    <w:rsid w:val="0046288E"/>
    <w:rsid w:val="00462A7D"/>
    <w:rsid w:val="00465147"/>
    <w:rsid w:val="00467C34"/>
    <w:rsid w:val="00467ECC"/>
    <w:rsid w:val="0047371B"/>
    <w:rsid w:val="004743BF"/>
    <w:rsid w:val="00475A5D"/>
    <w:rsid w:val="00476A5C"/>
    <w:rsid w:val="00476B46"/>
    <w:rsid w:val="00476BD8"/>
    <w:rsid w:val="00483E3C"/>
    <w:rsid w:val="004912B8"/>
    <w:rsid w:val="00492C23"/>
    <w:rsid w:val="00494821"/>
    <w:rsid w:val="00495D18"/>
    <w:rsid w:val="004A10AA"/>
    <w:rsid w:val="004A3B24"/>
    <w:rsid w:val="004A529A"/>
    <w:rsid w:val="004B1FD1"/>
    <w:rsid w:val="004B211B"/>
    <w:rsid w:val="004B73BE"/>
    <w:rsid w:val="004D2A7B"/>
    <w:rsid w:val="004D2DE7"/>
    <w:rsid w:val="004D34F9"/>
    <w:rsid w:val="004D367B"/>
    <w:rsid w:val="004E11B5"/>
    <w:rsid w:val="004E1871"/>
    <w:rsid w:val="004E3549"/>
    <w:rsid w:val="004E57C9"/>
    <w:rsid w:val="004E6F9A"/>
    <w:rsid w:val="004E7FA2"/>
    <w:rsid w:val="004F05F6"/>
    <w:rsid w:val="004F10EF"/>
    <w:rsid w:val="004F1FFA"/>
    <w:rsid w:val="004F5581"/>
    <w:rsid w:val="005046C7"/>
    <w:rsid w:val="00511A80"/>
    <w:rsid w:val="00520B60"/>
    <w:rsid w:val="005236E2"/>
    <w:rsid w:val="00524391"/>
    <w:rsid w:val="005258B4"/>
    <w:rsid w:val="00525F69"/>
    <w:rsid w:val="00525FE6"/>
    <w:rsid w:val="00526BBE"/>
    <w:rsid w:val="00531133"/>
    <w:rsid w:val="00535682"/>
    <w:rsid w:val="00536A92"/>
    <w:rsid w:val="0053700F"/>
    <w:rsid w:val="00537394"/>
    <w:rsid w:val="005430E6"/>
    <w:rsid w:val="005440F8"/>
    <w:rsid w:val="00555057"/>
    <w:rsid w:val="0056579A"/>
    <w:rsid w:val="00567D90"/>
    <w:rsid w:val="00572393"/>
    <w:rsid w:val="005733BD"/>
    <w:rsid w:val="00575377"/>
    <w:rsid w:val="00576A62"/>
    <w:rsid w:val="00580157"/>
    <w:rsid w:val="0058083F"/>
    <w:rsid w:val="00587D44"/>
    <w:rsid w:val="00587D56"/>
    <w:rsid w:val="00590D4F"/>
    <w:rsid w:val="00594CA2"/>
    <w:rsid w:val="00595EC4"/>
    <w:rsid w:val="00596C24"/>
    <w:rsid w:val="00597887"/>
    <w:rsid w:val="005A2E08"/>
    <w:rsid w:val="005A6F71"/>
    <w:rsid w:val="005A72C6"/>
    <w:rsid w:val="005B33F3"/>
    <w:rsid w:val="005B40A0"/>
    <w:rsid w:val="005B4962"/>
    <w:rsid w:val="005B6C23"/>
    <w:rsid w:val="005C0820"/>
    <w:rsid w:val="005C16BE"/>
    <w:rsid w:val="005C1AEC"/>
    <w:rsid w:val="005C5305"/>
    <w:rsid w:val="005C5F3B"/>
    <w:rsid w:val="005C6FB8"/>
    <w:rsid w:val="005C7780"/>
    <w:rsid w:val="005D0E36"/>
    <w:rsid w:val="005D563C"/>
    <w:rsid w:val="005E0452"/>
    <w:rsid w:val="005E2262"/>
    <w:rsid w:val="005E2419"/>
    <w:rsid w:val="005E4652"/>
    <w:rsid w:val="005E4C09"/>
    <w:rsid w:val="005E5298"/>
    <w:rsid w:val="005E6488"/>
    <w:rsid w:val="005E6C52"/>
    <w:rsid w:val="005F159B"/>
    <w:rsid w:val="005F1783"/>
    <w:rsid w:val="005F2666"/>
    <w:rsid w:val="005F4B4B"/>
    <w:rsid w:val="005F70B2"/>
    <w:rsid w:val="005F7A0B"/>
    <w:rsid w:val="00600F6C"/>
    <w:rsid w:val="006040EF"/>
    <w:rsid w:val="00605721"/>
    <w:rsid w:val="0060727D"/>
    <w:rsid w:val="0061510E"/>
    <w:rsid w:val="006211E1"/>
    <w:rsid w:val="00621982"/>
    <w:rsid w:val="00622330"/>
    <w:rsid w:val="0062360B"/>
    <w:rsid w:val="00625502"/>
    <w:rsid w:val="0062567E"/>
    <w:rsid w:val="00626CB1"/>
    <w:rsid w:val="0062728B"/>
    <w:rsid w:val="00633774"/>
    <w:rsid w:val="00641C98"/>
    <w:rsid w:val="00641E38"/>
    <w:rsid w:val="00644F06"/>
    <w:rsid w:val="00644F49"/>
    <w:rsid w:val="0064554F"/>
    <w:rsid w:val="00645820"/>
    <w:rsid w:val="00647EE4"/>
    <w:rsid w:val="006501B5"/>
    <w:rsid w:val="00656821"/>
    <w:rsid w:val="006608BF"/>
    <w:rsid w:val="00661DEB"/>
    <w:rsid w:val="0066600E"/>
    <w:rsid w:val="006676EB"/>
    <w:rsid w:val="00670CCD"/>
    <w:rsid w:val="0067180E"/>
    <w:rsid w:val="00672593"/>
    <w:rsid w:val="00676AAE"/>
    <w:rsid w:val="0068390D"/>
    <w:rsid w:val="00683A97"/>
    <w:rsid w:val="00685545"/>
    <w:rsid w:val="00687A8D"/>
    <w:rsid w:val="006944C3"/>
    <w:rsid w:val="00695B30"/>
    <w:rsid w:val="006A3587"/>
    <w:rsid w:val="006A7713"/>
    <w:rsid w:val="006B13C1"/>
    <w:rsid w:val="006B3189"/>
    <w:rsid w:val="006B3AE3"/>
    <w:rsid w:val="006B416B"/>
    <w:rsid w:val="006B4D69"/>
    <w:rsid w:val="006C3578"/>
    <w:rsid w:val="006C6661"/>
    <w:rsid w:val="006C730D"/>
    <w:rsid w:val="006D2D72"/>
    <w:rsid w:val="006D4FC9"/>
    <w:rsid w:val="006D6D92"/>
    <w:rsid w:val="006E409A"/>
    <w:rsid w:val="006E52DE"/>
    <w:rsid w:val="006E60FD"/>
    <w:rsid w:val="006E61CC"/>
    <w:rsid w:val="006E7026"/>
    <w:rsid w:val="006E78C1"/>
    <w:rsid w:val="006F1118"/>
    <w:rsid w:val="006F395D"/>
    <w:rsid w:val="006F4965"/>
    <w:rsid w:val="006F566D"/>
    <w:rsid w:val="006F5FEC"/>
    <w:rsid w:val="00712FAA"/>
    <w:rsid w:val="00715CE5"/>
    <w:rsid w:val="00717B57"/>
    <w:rsid w:val="00727AE4"/>
    <w:rsid w:val="007306A1"/>
    <w:rsid w:val="007425BF"/>
    <w:rsid w:val="00745685"/>
    <w:rsid w:val="00756D63"/>
    <w:rsid w:val="00756FD9"/>
    <w:rsid w:val="00761D30"/>
    <w:rsid w:val="00767A88"/>
    <w:rsid w:val="0077021F"/>
    <w:rsid w:val="00773287"/>
    <w:rsid w:val="007772BE"/>
    <w:rsid w:val="007808DD"/>
    <w:rsid w:val="00781C45"/>
    <w:rsid w:val="00784FF8"/>
    <w:rsid w:val="0078631E"/>
    <w:rsid w:val="00786ED5"/>
    <w:rsid w:val="00787C6B"/>
    <w:rsid w:val="007927CC"/>
    <w:rsid w:val="00797715"/>
    <w:rsid w:val="007A0A73"/>
    <w:rsid w:val="007A10D4"/>
    <w:rsid w:val="007A7F30"/>
    <w:rsid w:val="007B780A"/>
    <w:rsid w:val="007B7D3E"/>
    <w:rsid w:val="007C03FD"/>
    <w:rsid w:val="007C0B68"/>
    <w:rsid w:val="007C4B1B"/>
    <w:rsid w:val="007C67E0"/>
    <w:rsid w:val="007D0215"/>
    <w:rsid w:val="007D0521"/>
    <w:rsid w:val="007D0532"/>
    <w:rsid w:val="007D1BB2"/>
    <w:rsid w:val="007D544A"/>
    <w:rsid w:val="007D651C"/>
    <w:rsid w:val="007D6E15"/>
    <w:rsid w:val="007E3460"/>
    <w:rsid w:val="007E421F"/>
    <w:rsid w:val="007E4673"/>
    <w:rsid w:val="007E72BF"/>
    <w:rsid w:val="007F1969"/>
    <w:rsid w:val="007F22E0"/>
    <w:rsid w:val="007F414A"/>
    <w:rsid w:val="007F43D2"/>
    <w:rsid w:val="007F5349"/>
    <w:rsid w:val="008024DE"/>
    <w:rsid w:val="00811FFC"/>
    <w:rsid w:val="00812FE6"/>
    <w:rsid w:val="00814C2E"/>
    <w:rsid w:val="00814C45"/>
    <w:rsid w:val="008201FB"/>
    <w:rsid w:val="008210B1"/>
    <w:rsid w:val="00827E63"/>
    <w:rsid w:val="0083734D"/>
    <w:rsid w:val="008407DA"/>
    <w:rsid w:val="008419D5"/>
    <w:rsid w:val="00842890"/>
    <w:rsid w:val="00843C04"/>
    <w:rsid w:val="00850451"/>
    <w:rsid w:val="00850E25"/>
    <w:rsid w:val="00852F5E"/>
    <w:rsid w:val="008532E4"/>
    <w:rsid w:val="00855CFB"/>
    <w:rsid w:val="00855D7A"/>
    <w:rsid w:val="00862D63"/>
    <w:rsid w:val="00871C03"/>
    <w:rsid w:val="00873A0D"/>
    <w:rsid w:val="008745D1"/>
    <w:rsid w:val="0087520C"/>
    <w:rsid w:val="008756A2"/>
    <w:rsid w:val="008779E5"/>
    <w:rsid w:val="008802C4"/>
    <w:rsid w:val="0088163B"/>
    <w:rsid w:val="0088425D"/>
    <w:rsid w:val="00884E33"/>
    <w:rsid w:val="00886B37"/>
    <w:rsid w:val="00890273"/>
    <w:rsid w:val="008A0E19"/>
    <w:rsid w:val="008A6DB2"/>
    <w:rsid w:val="008B1832"/>
    <w:rsid w:val="008B5116"/>
    <w:rsid w:val="008D0568"/>
    <w:rsid w:val="008D306F"/>
    <w:rsid w:val="008E0025"/>
    <w:rsid w:val="008E07B0"/>
    <w:rsid w:val="008E3D97"/>
    <w:rsid w:val="008E6B5C"/>
    <w:rsid w:val="008F0836"/>
    <w:rsid w:val="008F2661"/>
    <w:rsid w:val="008F2ACA"/>
    <w:rsid w:val="008F34E8"/>
    <w:rsid w:val="008F358B"/>
    <w:rsid w:val="008F44CE"/>
    <w:rsid w:val="008F56B4"/>
    <w:rsid w:val="008F59AD"/>
    <w:rsid w:val="008F59E7"/>
    <w:rsid w:val="009010BA"/>
    <w:rsid w:val="00904E08"/>
    <w:rsid w:val="0091114D"/>
    <w:rsid w:val="0091247C"/>
    <w:rsid w:val="00917016"/>
    <w:rsid w:val="00920F6D"/>
    <w:rsid w:val="0092179D"/>
    <w:rsid w:val="00923D95"/>
    <w:rsid w:val="00925280"/>
    <w:rsid w:val="00926722"/>
    <w:rsid w:val="0092686A"/>
    <w:rsid w:val="009305E0"/>
    <w:rsid w:val="00932A92"/>
    <w:rsid w:val="00936979"/>
    <w:rsid w:val="0094180C"/>
    <w:rsid w:val="00947238"/>
    <w:rsid w:val="009521DE"/>
    <w:rsid w:val="00953EF3"/>
    <w:rsid w:val="00954BFD"/>
    <w:rsid w:val="00955212"/>
    <w:rsid w:val="009565A3"/>
    <w:rsid w:val="00961949"/>
    <w:rsid w:val="0097729A"/>
    <w:rsid w:val="0097741A"/>
    <w:rsid w:val="00982AAB"/>
    <w:rsid w:val="00983385"/>
    <w:rsid w:val="009914D4"/>
    <w:rsid w:val="00992E81"/>
    <w:rsid w:val="00993E72"/>
    <w:rsid w:val="00995267"/>
    <w:rsid w:val="00996418"/>
    <w:rsid w:val="00996B36"/>
    <w:rsid w:val="009A1389"/>
    <w:rsid w:val="009B001D"/>
    <w:rsid w:val="009B2594"/>
    <w:rsid w:val="009C2623"/>
    <w:rsid w:val="009C480F"/>
    <w:rsid w:val="009C525B"/>
    <w:rsid w:val="009C6563"/>
    <w:rsid w:val="009C6A60"/>
    <w:rsid w:val="009D5B3A"/>
    <w:rsid w:val="009D5BA6"/>
    <w:rsid w:val="009E2BAD"/>
    <w:rsid w:val="009E4440"/>
    <w:rsid w:val="009E6ADA"/>
    <w:rsid w:val="009E6B75"/>
    <w:rsid w:val="009F0E13"/>
    <w:rsid w:val="009F4226"/>
    <w:rsid w:val="009F462F"/>
    <w:rsid w:val="009F5482"/>
    <w:rsid w:val="00A016BF"/>
    <w:rsid w:val="00A026F8"/>
    <w:rsid w:val="00A04C92"/>
    <w:rsid w:val="00A056B4"/>
    <w:rsid w:val="00A076B3"/>
    <w:rsid w:val="00A149FB"/>
    <w:rsid w:val="00A15D40"/>
    <w:rsid w:val="00A175F0"/>
    <w:rsid w:val="00A20F68"/>
    <w:rsid w:val="00A24ABB"/>
    <w:rsid w:val="00A309C0"/>
    <w:rsid w:val="00A3100E"/>
    <w:rsid w:val="00A315C5"/>
    <w:rsid w:val="00A34510"/>
    <w:rsid w:val="00A34789"/>
    <w:rsid w:val="00A348DE"/>
    <w:rsid w:val="00A35E3F"/>
    <w:rsid w:val="00A44846"/>
    <w:rsid w:val="00A45439"/>
    <w:rsid w:val="00A52EB6"/>
    <w:rsid w:val="00A56B29"/>
    <w:rsid w:val="00A577E9"/>
    <w:rsid w:val="00A62363"/>
    <w:rsid w:val="00A660A9"/>
    <w:rsid w:val="00A711D6"/>
    <w:rsid w:val="00A748F5"/>
    <w:rsid w:val="00A76E91"/>
    <w:rsid w:val="00A81BDB"/>
    <w:rsid w:val="00A83190"/>
    <w:rsid w:val="00A8400B"/>
    <w:rsid w:val="00A86888"/>
    <w:rsid w:val="00A92D9A"/>
    <w:rsid w:val="00A94A94"/>
    <w:rsid w:val="00AA055F"/>
    <w:rsid w:val="00AA1DE8"/>
    <w:rsid w:val="00AA278C"/>
    <w:rsid w:val="00AA3387"/>
    <w:rsid w:val="00AA37C5"/>
    <w:rsid w:val="00AB09EE"/>
    <w:rsid w:val="00AB4D49"/>
    <w:rsid w:val="00AC2658"/>
    <w:rsid w:val="00AC2A3E"/>
    <w:rsid w:val="00AC6B5A"/>
    <w:rsid w:val="00AC7B8C"/>
    <w:rsid w:val="00AD18D8"/>
    <w:rsid w:val="00AD4654"/>
    <w:rsid w:val="00AD47EA"/>
    <w:rsid w:val="00AD7920"/>
    <w:rsid w:val="00AE0002"/>
    <w:rsid w:val="00AE186C"/>
    <w:rsid w:val="00AE35C0"/>
    <w:rsid w:val="00AE41B2"/>
    <w:rsid w:val="00AE72CF"/>
    <w:rsid w:val="00AF7C3E"/>
    <w:rsid w:val="00B00627"/>
    <w:rsid w:val="00B00D5A"/>
    <w:rsid w:val="00B01859"/>
    <w:rsid w:val="00B01985"/>
    <w:rsid w:val="00B02E79"/>
    <w:rsid w:val="00B04430"/>
    <w:rsid w:val="00B044F1"/>
    <w:rsid w:val="00B05A9C"/>
    <w:rsid w:val="00B06F3C"/>
    <w:rsid w:val="00B116BC"/>
    <w:rsid w:val="00B13BE9"/>
    <w:rsid w:val="00B13F91"/>
    <w:rsid w:val="00B2030E"/>
    <w:rsid w:val="00B2084B"/>
    <w:rsid w:val="00B20D6E"/>
    <w:rsid w:val="00B215E2"/>
    <w:rsid w:val="00B2525B"/>
    <w:rsid w:val="00B262CA"/>
    <w:rsid w:val="00B26588"/>
    <w:rsid w:val="00B27431"/>
    <w:rsid w:val="00B30F78"/>
    <w:rsid w:val="00B3302E"/>
    <w:rsid w:val="00B372C4"/>
    <w:rsid w:val="00B40548"/>
    <w:rsid w:val="00B4359E"/>
    <w:rsid w:val="00B44380"/>
    <w:rsid w:val="00B504A8"/>
    <w:rsid w:val="00B57A8F"/>
    <w:rsid w:val="00B6115A"/>
    <w:rsid w:val="00B62D84"/>
    <w:rsid w:val="00B662D6"/>
    <w:rsid w:val="00B6660B"/>
    <w:rsid w:val="00B6747B"/>
    <w:rsid w:val="00B7324C"/>
    <w:rsid w:val="00B8102A"/>
    <w:rsid w:val="00B82145"/>
    <w:rsid w:val="00B829BC"/>
    <w:rsid w:val="00B83F2A"/>
    <w:rsid w:val="00B8537E"/>
    <w:rsid w:val="00B85AAF"/>
    <w:rsid w:val="00B860B9"/>
    <w:rsid w:val="00B908A9"/>
    <w:rsid w:val="00B911FE"/>
    <w:rsid w:val="00B91687"/>
    <w:rsid w:val="00B9211D"/>
    <w:rsid w:val="00B926E1"/>
    <w:rsid w:val="00B92BCF"/>
    <w:rsid w:val="00BA0C52"/>
    <w:rsid w:val="00BA141C"/>
    <w:rsid w:val="00BA754F"/>
    <w:rsid w:val="00BA7ED4"/>
    <w:rsid w:val="00BB3E98"/>
    <w:rsid w:val="00BB6C2F"/>
    <w:rsid w:val="00BC03D3"/>
    <w:rsid w:val="00BC2CD9"/>
    <w:rsid w:val="00BC63D2"/>
    <w:rsid w:val="00BD09BC"/>
    <w:rsid w:val="00BD35F2"/>
    <w:rsid w:val="00BD48AD"/>
    <w:rsid w:val="00BE42F8"/>
    <w:rsid w:val="00BE6C60"/>
    <w:rsid w:val="00BE6F59"/>
    <w:rsid w:val="00BE74DE"/>
    <w:rsid w:val="00BE7F04"/>
    <w:rsid w:val="00BF355E"/>
    <w:rsid w:val="00BF5B66"/>
    <w:rsid w:val="00BF70C4"/>
    <w:rsid w:val="00C02A5F"/>
    <w:rsid w:val="00C031CC"/>
    <w:rsid w:val="00C03CD7"/>
    <w:rsid w:val="00C04AB8"/>
    <w:rsid w:val="00C11623"/>
    <w:rsid w:val="00C1249A"/>
    <w:rsid w:val="00C12FE7"/>
    <w:rsid w:val="00C27876"/>
    <w:rsid w:val="00C31F04"/>
    <w:rsid w:val="00C33E7F"/>
    <w:rsid w:val="00C34199"/>
    <w:rsid w:val="00C3565F"/>
    <w:rsid w:val="00C36EB0"/>
    <w:rsid w:val="00C4180C"/>
    <w:rsid w:val="00C44DEC"/>
    <w:rsid w:val="00C54213"/>
    <w:rsid w:val="00C55E81"/>
    <w:rsid w:val="00C57163"/>
    <w:rsid w:val="00C664AF"/>
    <w:rsid w:val="00C72263"/>
    <w:rsid w:val="00C7576C"/>
    <w:rsid w:val="00C80B5C"/>
    <w:rsid w:val="00C80B5E"/>
    <w:rsid w:val="00C82566"/>
    <w:rsid w:val="00C91985"/>
    <w:rsid w:val="00C93F35"/>
    <w:rsid w:val="00C94253"/>
    <w:rsid w:val="00C95991"/>
    <w:rsid w:val="00C95B5B"/>
    <w:rsid w:val="00C977D6"/>
    <w:rsid w:val="00CA6BB1"/>
    <w:rsid w:val="00CA79A7"/>
    <w:rsid w:val="00CB5BD0"/>
    <w:rsid w:val="00CB7A85"/>
    <w:rsid w:val="00CC04F5"/>
    <w:rsid w:val="00CC07B0"/>
    <w:rsid w:val="00CC0F54"/>
    <w:rsid w:val="00CC2D80"/>
    <w:rsid w:val="00CC6BF3"/>
    <w:rsid w:val="00CC6FBD"/>
    <w:rsid w:val="00CD0A1B"/>
    <w:rsid w:val="00CD1350"/>
    <w:rsid w:val="00CD1E5E"/>
    <w:rsid w:val="00CD36B4"/>
    <w:rsid w:val="00CD4924"/>
    <w:rsid w:val="00CD5B9F"/>
    <w:rsid w:val="00CD5EEC"/>
    <w:rsid w:val="00CD5FFE"/>
    <w:rsid w:val="00CD76A5"/>
    <w:rsid w:val="00CE010F"/>
    <w:rsid w:val="00CE24F0"/>
    <w:rsid w:val="00CE614E"/>
    <w:rsid w:val="00CE6C8D"/>
    <w:rsid w:val="00CE730E"/>
    <w:rsid w:val="00CF51E8"/>
    <w:rsid w:val="00D016B7"/>
    <w:rsid w:val="00D0626C"/>
    <w:rsid w:val="00D069E3"/>
    <w:rsid w:val="00D07120"/>
    <w:rsid w:val="00D107FF"/>
    <w:rsid w:val="00D13A6E"/>
    <w:rsid w:val="00D20617"/>
    <w:rsid w:val="00D27C93"/>
    <w:rsid w:val="00D3059A"/>
    <w:rsid w:val="00D33B46"/>
    <w:rsid w:val="00D35ED8"/>
    <w:rsid w:val="00D41040"/>
    <w:rsid w:val="00D41744"/>
    <w:rsid w:val="00D42223"/>
    <w:rsid w:val="00D43966"/>
    <w:rsid w:val="00D451AE"/>
    <w:rsid w:val="00D45BBB"/>
    <w:rsid w:val="00D53958"/>
    <w:rsid w:val="00D5442C"/>
    <w:rsid w:val="00D57048"/>
    <w:rsid w:val="00D6008B"/>
    <w:rsid w:val="00D60D96"/>
    <w:rsid w:val="00D60E60"/>
    <w:rsid w:val="00D668E6"/>
    <w:rsid w:val="00D67213"/>
    <w:rsid w:val="00D67CDA"/>
    <w:rsid w:val="00D67F2D"/>
    <w:rsid w:val="00D70118"/>
    <w:rsid w:val="00D70AE3"/>
    <w:rsid w:val="00D712AF"/>
    <w:rsid w:val="00D760EA"/>
    <w:rsid w:val="00D8197C"/>
    <w:rsid w:val="00D82E85"/>
    <w:rsid w:val="00D83C64"/>
    <w:rsid w:val="00D90518"/>
    <w:rsid w:val="00D90A83"/>
    <w:rsid w:val="00D9140B"/>
    <w:rsid w:val="00D917C5"/>
    <w:rsid w:val="00D935EF"/>
    <w:rsid w:val="00D952C9"/>
    <w:rsid w:val="00D954AD"/>
    <w:rsid w:val="00D96F24"/>
    <w:rsid w:val="00DA1569"/>
    <w:rsid w:val="00DA2B64"/>
    <w:rsid w:val="00DA30FD"/>
    <w:rsid w:val="00DA5168"/>
    <w:rsid w:val="00DA5A9E"/>
    <w:rsid w:val="00DB0509"/>
    <w:rsid w:val="00DB4917"/>
    <w:rsid w:val="00DB71FB"/>
    <w:rsid w:val="00DB7433"/>
    <w:rsid w:val="00DC26DA"/>
    <w:rsid w:val="00DC275A"/>
    <w:rsid w:val="00DC2E7A"/>
    <w:rsid w:val="00DD0325"/>
    <w:rsid w:val="00DD1B2C"/>
    <w:rsid w:val="00DD2827"/>
    <w:rsid w:val="00DD3904"/>
    <w:rsid w:val="00DD39F7"/>
    <w:rsid w:val="00DE0095"/>
    <w:rsid w:val="00DE3C69"/>
    <w:rsid w:val="00DE4631"/>
    <w:rsid w:val="00DE6B5C"/>
    <w:rsid w:val="00DF0EBB"/>
    <w:rsid w:val="00DF119E"/>
    <w:rsid w:val="00DF2599"/>
    <w:rsid w:val="00DF3500"/>
    <w:rsid w:val="00DF3A9A"/>
    <w:rsid w:val="00DF4DDA"/>
    <w:rsid w:val="00DF7309"/>
    <w:rsid w:val="00DF7EBC"/>
    <w:rsid w:val="00E00485"/>
    <w:rsid w:val="00E03D2D"/>
    <w:rsid w:val="00E060BB"/>
    <w:rsid w:val="00E123B6"/>
    <w:rsid w:val="00E12C97"/>
    <w:rsid w:val="00E138AA"/>
    <w:rsid w:val="00E16C08"/>
    <w:rsid w:val="00E22091"/>
    <w:rsid w:val="00E25844"/>
    <w:rsid w:val="00E27B4C"/>
    <w:rsid w:val="00E3606B"/>
    <w:rsid w:val="00E3628C"/>
    <w:rsid w:val="00E36CBC"/>
    <w:rsid w:val="00E37EEE"/>
    <w:rsid w:val="00E41608"/>
    <w:rsid w:val="00E41B51"/>
    <w:rsid w:val="00E41DB4"/>
    <w:rsid w:val="00E41FFE"/>
    <w:rsid w:val="00E42725"/>
    <w:rsid w:val="00E437CB"/>
    <w:rsid w:val="00E51E0D"/>
    <w:rsid w:val="00E562EB"/>
    <w:rsid w:val="00E579F1"/>
    <w:rsid w:val="00E60C88"/>
    <w:rsid w:val="00E63748"/>
    <w:rsid w:val="00E63B60"/>
    <w:rsid w:val="00E70055"/>
    <w:rsid w:val="00E71FE3"/>
    <w:rsid w:val="00E728AE"/>
    <w:rsid w:val="00E7456E"/>
    <w:rsid w:val="00E83077"/>
    <w:rsid w:val="00E8425D"/>
    <w:rsid w:val="00E8627F"/>
    <w:rsid w:val="00E95F6F"/>
    <w:rsid w:val="00E9604B"/>
    <w:rsid w:val="00E97871"/>
    <w:rsid w:val="00EA2F76"/>
    <w:rsid w:val="00EA369E"/>
    <w:rsid w:val="00EA4B6F"/>
    <w:rsid w:val="00EA571E"/>
    <w:rsid w:val="00EA6790"/>
    <w:rsid w:val="00EC05C9"/>
    <w:rsid w:val="00EC0606"/>
    <w:rsid w:val="00EC0A58"/>
    <w:rsid w:val="00EC1286"/>
    <w:rsid w:val="00EC7DA5"/>
    <w:rsid w:val="00ED0E89"/>
    <w:rsid w:val="00ED2F31"/>
    <w:rsid w:val="00ED51E0"/>
    <w:rsid w:val="00ED5CD1"/>
    <w:rsid w:val="00ED6923"/>
    <w:rsid w:val="00ED6C33"/>
    <w:rsid w:val="00EE3818"/>
    <w:rsid w:val="00EE3E8E"/>
    <w:rsid w:val="00EE6A41"/>
    <w:rsid w:val="00EE7BA3"/>
    <w:rsid w:val="00EF03D4"/>
    <w:rsid w:val="00EF1D72"/>
    <w:rsid w:val="00EF2666"/>
    <w:rsid w:val="00EF35A5"/>
    <w:rsid w:val="00EF73ED"/>
    <w:rsid w:val="00EF74D7"/>
    <w:rsid w:val="00F00494"/>
    <w:rsid w:val="00F018C7"/>
    <w:rsid w:val="00F030DA"/>
    <w:rsid w:val="00F0376A"/>
    <w:rsid w:val="00F12468"/>
    <w:rsid w:val="00F13772"/>
    <w:rsid w:val="00F17302"/>
    <w:rsid w:val="00F17E31"/>
    <w:rsid w:val="00F2192C"/>
    <w:rsid w:val="00F30095"/>
    <w:rsid w:val="00F328D2"/>
    <w:rsid w:val="00F3333A"/>
    <w:rsid w:val="00F36B85"/>
    <w:rsid w:val="00F3720B"/>
    <w:rsid w:val="00F37AFB"/>
    <w:rsid w:val="00F42727"/>
    <w:rsid w:val="00F43242"/>
    <w:rsid w:val="00F43F27"/>
    <w:rsid w:val="00F4677C"/>
    <w:rsid w:val="00F46FAD"/>
    <w:rsid w:val="00F519B4"/>
    <w:rsid w:val="00F51BEC"/>
    <w:rsid w:val="00F52074"/>
    <w:rsid w:val="00F52627"/>
    <w:rsid w:val="00F5375B"/>
    <w:rsid w:val="00F53891"/>
    <w:rsid w:val="00F54E5F"/>
    <w:rsid w:val="00F5673A"/>
    <w:rsid w:val="00F5779C"/>
    <w:rsid w:val="00F61ABD"/>
    <w:rsid w:val="00F6433E"/>
    <w:rsid w:val="00F647A3"/>
    <w:rsid w:val="00F676AA"/>
    <w:rsid w:val="00F86420"/>
    <w:rsid w:val="00F9429D"/>
    <w:rsid w:val="00F95075"/>
    <w:rsid w:val="00FA008E"/>
    <w:rsid w:val="00FA0587"/>
    <w:rsid w:val="00FA391E"/>
    <w:rsid w:val="00FA45EF"/>
    <w:rsid w:val="00FB1F00"/>
    <w:rsid w:val="00FB2D9F"/>
    <w:rsid w:val="00FB3276"/>
    <w:rsid w:val="00FB6D11"/>
    <w:rsid w:val="00FB7B6C"/>
    <w:rsid w:val="00FB7F41"/>
    <w:rsid w:val="00FC0239"/>
    <w:rsid w:val="00FC19A2"/>
    <w:rsid w:val="00FC31F5"/>
    <w:rsid w:val="00FC529C"/>
    <w:rsid w:val="00FD2340"/>
    <w:rsid w:val="00FD49F6"/>
    <w:rsid w:val="00FD6707"/>
    <w:rsid w:val="00FE0E6A"/>
    <w:rsid w:val="00FE45F9"/>
    <w:rsid w:val="00FE7431"/>
    <w:rsid w:val="00FF4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7B3BE0FF"/>
  <w15:chartTrackingRefBased/>
  <w15:docId w15:val="{E7557D8C-1302-424C-94D8-6E49ECC2D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pt-BR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44F1"/>
    <w:pPr>
      <w:spacing w:before="120" w:line="360" w:lineRule="auto"/>
      <w:jc w:val="both"/>
    </w:pPr>
    <w:rPr>
      <w:color w:val="595959" w:themeColor="text1" w:themeTint="A6"/>
    </w:rPr>
  </w:style>
  <w:style w:type="paragraph" w:styleId="Ttulo1">
    <w:name w:val="heading 1"/>
    <w:basedOn w:val="Normal"/>
    <w:next w:val="Normal"/>
    <w:link w:val="Ttulo1Char"/>
    <w:uiPriority w:val="9"/>
    <w:qFormat/>
    <w:rsid w:val="00BE42F8"/>
    <w:pPr>
      <w:keepNext/>
      <w:keepLines/>
      <w:numPr>
        <w:numId w:val="1"/>
      </w:numPr>
      <w:pBdr>
        <w:bottom w:val="single" w:sz="4" w:space="1" w:color="0F6FC6" w:themeColor="accent1"/>
      </w:pBdr>
      <w:spacing w:before="400" w:after="240" w:line="240" w:lineRule="auto"/>
      <w:outlineLvl w:val="0"/>
    </w:pPr>
    <w:rPr>
      <w:rFonts w:asciiTheme="majorHAnsi" w:eastAsiaTheme="majorEastAsia" w:hAnsiTheme="majorHAnsi" w:cstheme="majorBidi"/>
      <w:color w:val="0B5294" w:themeColor="accent1" w:themeShade="BF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E42F8"/>
    <w:pPr>
      <w:keepNext/>
      <w:keepLines/>
      <w:numPr>
        <w:ilvl w:val="1"/>
        <w:numId w:val="1"/>
      </w:numPr>
      <w:spacing w:before="160" w:after="240" w:line="240" w:lineRule="auto"/>
      <w:outlineLvl w:val="1"/>
    </w:pPr>
    <w:rPr>
      <w:rFonts w:asciiTheme="majorHAnsi" w:eastAsiaTheme="majorEastAsia" w:hAnsiTheme="majorHAnsi" w:cstheme="majorBidi"/>
      <w:color w:val="0B5294" w:themeColor="accent1" w:themeShade="BF"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E614E"/>
    <w:pPr>
      <w:keepNext/>
      <w:keepLines/>
      <w:numPr>
        <w:ilvl w:val="2"/>
        <w:numId w:val="1"/>
      </w:numPr>
      <w:spacing w:before="80" w:after="24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5E4C09"/>
    <w:pPr>
      <w:keepNext/>
      <w:keepLines/>
      <w:numPr>
        <w:ilvl w:val="3"/>
        <w:numId w:val="1"/>
      </w:numPr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5E4C09"/>
    <w:pPr>
      <w:keepNext/>
      <w:keepLines/>
      <w:numPr>
        <w:ilvl w:val="4"/>
        <w:numId w:val="1"/>
      </w:numPr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E4C09"/>
    <w:pPr>
      <w:keepNext/>
      <w:keepLines/>
      <w:numPr>
        <w:ilvl w:val="5"/>
        <w:numId w:val="1"/>
      </w:numPr>
      <w:spacing w:before="80" w:after="0"/>
      <w:outlineLvl w:val="5"/>
    </w:pPr>
    <w:rPr>
      <w:rFonts w:asciiTheme="majorHAnsi" w:eastAsiaTheme="majorEastAsia" w:hAnsiTheme="majorHAnsi" w:cstheme="majorBidi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E4C09"/>
    <w:pPr>
      <w:keepNext/>
      <w:keepLines/>
      <w:numPr>
        <w:ilvl w:val="6"/>
        <w:numId w:val="1"/>
      </w:numPr>
      <w:spacing w:before="80"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E4C09"/>
    <w:pPr>
      <w:keepNext/>
      <w:keepLines/>
      <w:numPr>
        <w:ilvl w:val="7"/>
        <w:numId w:val="1"/>
      </w:numPr>
      <w:spacing w:before="80" w:after="0"/>
      <w:outlineLvl w:val="7"/>
    </w:pPr>
    <w:rPr>
      <w:rFonts w:asciiTheme="majorHAnsi" w:eastAsiaTheme="majorEastAsia" w:hAnsiTheme="majorHAnsi" w:cstheme="majorBidi"/>
      <w:smallCaps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E4C09"/>
    <w:pPr>
      <w:keepNext/>
      <w:keepLines/>
      <w:numPr>
        <w:ilvl w:val="8"/>
        <w:numId w:val="1"/>
      </w:numPr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E42F8"/>
    <w:rPr>
      <w:rFonts w:asciiTheme="majorHAnsi" w:eastAsiaTheme="majorEastAsia" w:hAnsiTheme="majorHAnsi" w:cstheme="majorBidi"/>
      <w:color w:val="0B5294" w:themeColor="accent1" w:themeShade="BF"/>
      <w:sz w:val="36"/>
      <w:szCs w:val="36"/>
    </w:rPr>
  </w:style>
  <w:style w:type="character" w:customStyle="1" w:styleId="Ttulo2Char">
    <w:name w:val="Título 2 Char"/>
    <w:basedOn w:val="Fontepargpadro"/>
    <w:link w:val="Ttulo2"/>
    <w:uiPriority w:val="9"/>
    <w:rsid w:val="00BE42F8"/>
    <w:rPr>
      <w:rFonts w:asciiTheme="majorHAnsi" w:eastAsiaTheme="majorEastAsia" w:hAnsiTheme="majorHAnsi" w:cstheme="majorBidi"/>
      <w:color w:val="0B5294" w:themeColor="accent1" w:themeShade="BF"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CE614E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rsid w:val="005E4C09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rsid w:val="005E4C09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E4C09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E4C09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E4C09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E4C09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5E4C09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Normal"/>
    <w:link w:val="TtuloChar"/>
    <w:uiPriority w:val="10"/>
    <w:qFormat/>
    <w:rsid w:val="005E4C09"/>
    <w:pPr>
      <w:spacing w:after="0" w:line="240" w:lineRule="auto"/>
      <w:contextualSpacing/>
    </w:pPr>
    <w:rPr>
      <w:rFonts w:asciiTheme="majorHAnsi" w:eastAsiaTheme="majorEastAsia" w:hAnsiTheme="majorHAnsi" w:cstheme="majorBidi"/>
      <w:color w:val="0B5294" w:themeColor="accent1" w:themeShade="BF"/>
      <w:spacing w:val="-7"/>
      <w:sz w:val="80"/>
      <w:szCs w:val="80"/>
    </w:rPr>
  </w:style>
  <w:style w:type="character" w:customStyle="1" w:styleId="TtuloChar">
    <w:name w:val="Título Char"/>
    <w:basedOn w:val="Fontepargpadro"/>
    <w:link w:val="Ttulo"/>
    <w:uiPriority w:val="10"/>
    <w:rsid w:val="005E4C09"/>
    <w:rPr>
      <w:rFonts w:asciiTheme="majorHAnsi" w:eastAsiaTheme="majorEastAsia" w:hAnsiTheme="majorHAnsi" w:cstheme="majorBidi"/>
      <w:color w:val="0B5294" w:themeColor="accent1" w:themeShade="BF"/>
      <w:spacing w:val="-7"/>
      <w:sz w:val="80"/>
      <w:szCs w:val="80"/>
    </w:rPr>
  </w:style>
  <w:style w:type="paragraph" w:styleId="Subttulo">
    <w:name w:val="Subtitle"/>
    <w:basedOn w:val="Normal"/>
    <w:next w:val="Normal"/>
    <w:link w:val="SubttuloChar"/>
    <w:uiPriority w:val="11"/>
    <w:qFormat/>
    <w:rsid w:val="005E4C0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tuloChar">
    <w:name w:val="Subtítulo Char"/>
    <w:basedOn w:val="Fontepargpadro"/>
    <w:link w:val="Subttulo"/>
    <w:uiPriority w:val="11"/>
    <w:rsid w:val="005E4C09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Forte">
    <w:name w:val="Strong"/>
    <w:basedOn w:val="Fontepargpadro"/>
    <w:uiPriority w:val="22"/>
    <w:qFormat/>
    <w:rsid w:val="005E4C09"/>
    <w:rPr>
      <w:b/>
      <w:bCs/>
    </w:rPr>
  </w:style>
  <w:style w:type="character" w:styleId="nfase">
    <w:name w:val="Emphasis"/>
    <w:basedOn w:val="Fontepargpadro"/>
    <w:uiPriority w:val="20"/>
    <w:qFormat/>
    <w:rsid w:val="005E4C09"/>
    <w:rPr>
      <w:i/>
      <w:iCs/>
    </w:rPr>
  </w:style>
  <w:style w:type="paragraph" w:styleId="SemEspaamento">
    <w:name w:val="No Spacing"/>
    <w:link w:val="SemEspaamentoChar"/>
    <w:uiPriority w:val="1"/>
    <w:qFormat/>
    <w:rsid w:val="005E4C09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5E4C09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oChar">
    <w:name w:val="Citação Char"/>
    <w:basedOn w:val="Fontepargpadro"/>
    <w:link w:val="Citao"/>
    <w:uiPriority w:val="29"/>
    <w:rsid w:val="005E4C09"/>
    <w:rPr>
      <w:i/>
      <w:iCs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E4C09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0F6FC6" w:themeColor="accent1"/>
      <w:sz w:val="28"/>
      <w:szCs w:val="28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E4C09"/>
    <w:rPr>
      <w:rFonts w:asciiTheme="majorHAnsi" w:eastAsiaTheme="majorEastAsia" w:hAnsiTheme="majorHAnsi" w:cstheme="majorBidi"/>
      <w:color w:val="0F6FC6" w:themeColor="accent1"/>
      <w:sz w:val="28"/>
      <w:szCs w:val="28"/>
    </w:rPr>
  </w:style>
  <w:style w:type="character" w:styleId="nfaseSutil">
    <w:name w:val="Subtle Emphasis"/>
    <w:basedOn w:val="Fontepargpadro"/>
    <w:uiPriority w:val="19"/>
    <w:qFormat/>
    <w:rsid w:val="005E4C09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5E4C09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5E4C09"/>
    <w:rPr>
      <w:smallCaps/>
      <w:color w:val="404040" w:themeColor="text1" w:themeTint="BF"/>
    </w:rPr>
  </w:style>
  <w:style w:type="character" w:styleId="RefernciaIntensa">
    <w:name w:val="Intense Reference"/>
    <w:basedOn w:val="Fontepargpadro"/>
    <w:uiPriority w:val="32"/>
    <w:qFormat/>
    <w:rsid w:val="005E4C09"/>
    <w:rPr>
      <w:b/>
      <w:bCs/>
      <w:smallCaps/>
      <w:u w:val="single"/>
    </w:rPr>
  </w:style>
  <w:style w:type="character" w:styleId="TtulodoLivro">
    <w:name w:val="Book Title"/>
    <w:basedOn w:val="Fontepargpadro"/>
    <w:uiPriority w:val="33"/>
    <w:qFormat/>
    <w:rsid w:val="005E4C09"/>
    <w:rPr>
      <w:b/>
      <w:bCs/>
      <w:smallCaps/>
    </w:rPr>
  </w:style>
  <w:style w:type="paragraph" w:styleId="CabealhodoSumrio">
    <w:name w:val="TOC Heading"/>
    <w:basedOn w:val="Ttulo1"/>
    <w:next w:val="Normal"/>
    <w:uiPriority w:val="39"/>
    <w:unhideWhenUsed/>
    <w:qFormat/>
    <w:rsid w:val="005E4C09"/>
    <w:pPr>
      <w:outlineLvl w:val="9"/>
    </w:pPr>
  </w:style>
  <w:style w:type="paragraph" w:styleId="Cabealho">
    <w:name w:val="header"/>
    <w:basedOn w:val="Normal"/>
    <w:link w:val="CabealhoChar"/>
    <w:uiPriority w:val="99"/>
    <w:unhideWhenUsed/>
    <w:rsid w:val="005E4C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E4C09"/>
  </w:style>
  <w:style w:type="paragraph" w:styleId="Rodap">
    <w:name w:val="footer"/>
    <w:basedOn w:val="Normal"/>
    <w:link w:val="RodapChar"/>
    <w:uiPriority w:val="99"/>
    <w:unhideWhenUsed/>
    <w:rsid w:val="005E4C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E4C09"/>
  </w:style>
  <w:style w:type="character" w:customStyle="1" w:styleId="SemEspaamentoChar">
    <w:name w:val="Sem Espaçamento Char"/>
    <w:basedOn w:val="Fontepargpadro"/>
    <w:link w:val="SemEspaamento"/>
    <w:uiPriority w:val="1"/>
    <w:rsid w:val="005E4C09"/>
  </w:style>
  <w:style w:type="table" w:styleId="Tabelacomgrade">
    <w:name w:val="Table Grid"/>
    <w:basedOn w:val="Tabelanormal"/>
    <w:uiPriority w:val="39"/>
    <w:rsid w:val="008F34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oRodap">
    <w:name w:val="TextoRodapé"/>
    <w:basedOn w:val="SemEspaamento"/>
    <w:link w:val="TextoRodapChar"/>
    <w:qFormat/>
    <w:rsid w:val="00F6433E"/>
    <w:rPr>
      <w:color w:val="FFFFFF" w:themeColor="background1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3923FF"/>
    <w:rPr>
      <w:color w:val="808080"/>
    </w:rPr>
  </w:style>
  <w:style w:type="character" w:customStyle="1" w:styleId="TextoRodapChar">
    <w:name w:val="TextoRodapé Char"/>
    <w:basedOn w:val="SemEspaamentoChar"/>
    <w:link w:val="TextoRodap"/>
    <w:rsid w:val="00F6433E"/>
    <w:rPr>
      <w:color w:val="FFFFFF" w:themeColor="background1"/>
      <w:sz w:val="16"/>
      <w:szCs w:val="16"/>
    </w:rPr>
  </w:style>
  <w:style w:type="paragraph" w:styleId="Sumrio2">
    <w:name w:val="toc 2"/>
    <w:basedOn w:val="Normal"/>
    <w:next w:val="Normal"/>
    <w:autoRedefine/>
    <w:uiPriority w:val="39"/>
    <w:unhideWhenUsed/>
    <w:rsid w:val="007F22E0"/>
    <w:pPr>
      <w:spacing w:after="0"/>
      <w:ind w:left="210"/>
    </w:pPr>
    <w:rPr>
      <w:rFonts w:cstheme="minorHAnsi"/>
      <w:b/>
      <w:bCs/>
      <w:sz w:val="2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7F22E0"/>
    <w:pPr>
      <w:spacing w:after="0"/>
    </w:pPr>
    <w:rPr>
      <w:rFonts w:cstheme="minorHAnsi"/>
      <w:b/>
      <w:bCs/>
      <w:i/>
      <w:iCs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7F22E0"/>
    <w:pPr>
      <w:spacing w:before="0" w:after="0"/>
      <w:ind w:left="42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7F22E0"/>
    <w:rPr>
      <w:color w:val="F49100" w:themeColor="hyperlink"/>
      <w:u w:val="single"/>
    </w:rPr>
  </w:style>
  <w:style w:type="paragraph" w:styleId="Sumrio4">
    <w:name w:val="toc 4"/>
    <w:basedOn w:val="Normal"/>
    <w:next w:val="Normal"/>
    <w:autoRedefine/>
    <w:uiPriority w:val="39"/>
    <w:unhideWhenUsed/>
    <w:rsid w:val="007F22E0"/>
    <w:pPr>
      <w:spacing w:before="0" w:after="0"/>
      <w:ind w:left="63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7F22E0"/>
    <w:pPr>
      <w:spacing w:before="0" w:after="0"/>
      <w:ind w:left="84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7F22E0"/>
    <w:pPr>
      <w:spacing w:before="0" w:after="0"/>
      <w:ind w:left="105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7F22E0"/>
    <w:pPr>
      <w:spacing w:before="0" w:after="0"/>
      <w:ind w:left="126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7F22E0"/>
    <w:pPr>
      <w:spacing w:before="0" w:after="0"/>
      <w:ind w:left="147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7F22E0"/>
    <w:pPr>
      <w:spacing w:before="0" w:after="0"/>
      <w:ind w:left="1680"/>
    </w:pPr>
    <w:rPr>
      <w:rFonts w:cstheme="minorHAnsi"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F95075"/>
    <w:rPr>
      <w:color w:val="808080"/>
      <w:shd w:val="clear" w:color="auto" w:fill="E6E6E6"/>
    </w:rPr>
  </w:style>
  <w:style w:type="table" w:styleId="TabeladeGrade4-nfase1">
    <w:name w:val="Grid Table 4 Accent 1"/>
    <w:basedOn w:val="Tabelanormal"/>
    <w:uiPriority w:val="49"/>
    <w:rsid w:val="00EF2666"/>
    <w:pPr>
      <w:spacing w:after="0" w:line="240" w:lineRule="auto"/>
    </w:pPr>
    <w:tblPr>
      <w:tblStyleRowBandSize w:val="1"/>
      <w:tblStyleColBandSize w:val="1"/>
      <w:tblBorders>
        <w:top w:val="single" w:sz="4" w:space="0" w:color="59A9F2" w:themeColor="accent1" w:themeTint="99"/>
        <w:left w:val="single" w:sz="4" w:space="0" w:color="59A9F2" w:themeColor="accent1" w:themeTint="99"/>
        <w:bottom w:val="single" w:sz="4" w:space="0" w:color="59A9F2" w:themeColor="accent1" w:themeTint="99"/>
        <w:right w:val="single" w:sz="4" w:space="0" w:color="59A9F2" w:themeColor="accent1" w:themeTint="99"/>
        <w:insideH w:val="single" w:sz="4" w:space="0" w:color="59A9F2" w:themeColor="accent1" w:themeTint="99"/>
        <w:insideV w:val="single" w:sz="4" w:space="0" w:color="59A9F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6FC6" w:themeColor="accent1"/>
          <w:left w:val="single" w:sz="4" w:space="0" w:color="0F6FC6" w:themeColor="accent1"/>
          <w:bottom w:val="single" w:sz="4" w:space="0" w:color="0F6FC6" w:themeColor="accent1"/>
          <w:right w:val="single" w:sz="4" w:space="0" w:color="0F6FC6" w:themeColor="accent1"/>
          <w:insideH w:val="nil"/>
          <w:insideV w:val="nil"/>
        </w:tcBorders>
        <w:shd w:val="clear" w:color="auto" w:fill="0F6FC6" w:themeFill="accent1"/>
      </w:tcPr>
    </w:tblStylePr>
    <w:tblStylePr w:type="lastRow">
      <w:rPr>
        <w:b/>
        <w:bCs/>
      </w:rPr>
      <w:tblPr/>
      <w:tcPr>
        <w:tcBorders>
          <w:top w:val="double" w:sz="4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E2FA" w:themeFill="accent1" w:themeFillTint="33"/>
      </w:tcPr>
    </w:tblStylePr>
    <w:tblStylePr w:type="band1Horz">
      <w:tblPr/>
      <w:tcPr>
        <w:shd w:val="clear" w:color="auto" w:fill="C7E2FA" w:themeFill="accent1" w:themeFillTint="33"/>
      </w:tcPr>
    </w:tblStylePr>
  </w:style>
  <w:style w:type="table" w:styleId="TabeladeGrade5Escura-nfase3">
    <w:name w:val="Grid Table 5 Dark Accent 3"/>
    <w:basedOn w:val="Tabelanormal"/>
    <w:uiPriority w:val="50"/>
    <w:rsid w:val="00EF266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9F9FC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BD0D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BD0D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BD0D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BD0D9" w:themeFill="accent3"/>
      </w:tcPr>
    </w:tblStylePr>
    <w:tblStylePr w:type="band1Vert">
      <w:tblPr/>
      <w:tcPr>
        <w:shd w:val="clear" w:color="auto" w:fill="93F4F9" w:themeFill="accent3" w:themeFillTint="66"/>
      </w:tcPr>
    </w:tblStylePr>
    <w:tblStylePr w:type="band1Horz">
      <w:tblPr/>
      <w:tcPr>
        <w:shd w:val="clear" w:color="auto" w:fill="93F4F9" w:themeFill="accent3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EF266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4EE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DD9" w:themeFill="accent2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89DEFF" w:themeFill="accent2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EF266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7E2FA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6FC6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6FC6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6FC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6FC6" w:themeFill="accent1"/>
      </w:tcPr>
    </w:tblStylePr>
    <w:tblStylePr w:type="band1Vert">
      <w:tblPr/>
      <w:tcPr>
        <w:shd w:val="clear" w:color="auto" w:fill="90C5F6" w:themeFill="accent1" w:themeFillTint="66"/>
      </w:tcPr>
    </w:tblStylePr>
    <w:tblStylePr w:type="band1Horz">
      <w:tblPr/>
      <w:tcPr>
        <w:shd w:val="clear" w:color="auto" w:fill="90C5F6" w:themeFill="accent1" w:themeFillTint="66"/>
      </w:tcPr>
    </w:tblStylePr>
  </w:style>
  <w:style w:type="paragraph" w:styleId="PargrafodaLista">
    <w:name w:val="List Paragraph"/>
    <w:basedOn w:val="Normal"/>
    <w:link w:val="PargrafodaListaChar"/>
    <w:uiPriority w:val="34"/>
    <w:qFormat/>
    <w:rsid w:val="00B908A9"/>
    <w:pPr>
      <w:ind w:left="720"/>
      <w:contextualSpacing/>
    </w:pPr>
  </w:style>
  <w:style w:type="paragraph" w:customStyle="1" w:styleId="Cdigos">
    <w:name w:val="Códigos"/>
    <w:basedOn w:val="PargrafodaLista"/>
    <w:link w:val="CdigosChar"/>
    <w:qFormat/>
    <w:rsid w:val="00BF355E"/>
    <w:pPr>
      <w:spacing w:before="0" w:after="0" w:line="240" w:lineRule="auto"/>
      <w:ind w:left="0"/>
    </w:pPr>
    <w:rPr>
      <w:rFonts w:ascii="Arial monospaced for SAP" w:hAnsi="Arial monospaced for SAP" w:cs="Courier New"/>
      <w:sz w:val="16"/>
    </w:rPr>
  </w:style>
  <w:style w:type="table" w:customStyle="1" w:styleId="TabelaIntelligenza01">
    <w:name w:val="TabelaIntelligenza01"/>
    <w:basedOn w:val="Tabelanormal"/>
    <w:uiPriority w:val="99"/>
    <w:rsid w:val="00BA754F"/>
    <w:pPr>
      <w:spacing w:after="0" w:line="240" w:lineRule="auto"/>
    </w:pPr>
    <w:tblPr>
      <w:tblBorders>
        <w:top w:val="single" w:sz="4" w:space="0" w:color="B3DDF2" w:themeColor="background2" w:themeShade="E6"/>
        <w:left w:val="single" w:sz="4" w:space="0" w:color="B3DDF2" w:themeColor="background2" w:themeShade="E6"/>
        <w:bottom w:val="single" w:sz="4" w:space="0" w:color="B3DDF2" w:themeColor="background2" w:themeShade="E6"/>
        <w:right w:val="single" w:sz="4" w:space="0" w:color="B3DDF2" w:themeColor="background2" w:themeShade="E6"/>
        <w:insideH w:val="single" w:sz="4" w:space="0" w:color="B3DDF2" w:themeColor="background2" w:themeShade="E6"/>
        <w:insideV w:val="single" w:sz="4" w:space="0" w:color="B3DDF2" w:themeColor="background2" w:themeShade="E6"/>
      </w:tblBorders>
    </w:tblPr>
    <w:tblStylePr w:type="firstCol">
      <w:rPr>
        <w:rFonts w:asciiTheme="minorHAnsi" w:hAnsiTheme="minorHAnsi"/>
        <w:color w:val="FFFFFF" w:themeColor="background1"/>
        <w:sz w:val="21"/>
        <w:u w:val="none"/>
      </w:rPr>
      <w:tblPr/>
      <w:tcPr>
        <w:shd w:val="clear" w:color="auto" w:fill="2191C9" w:themeFill="background2" w:themeFillShade="80"/>
      </w:tcPr>
    </w:tblStylePr>
  </w:style>
  <w:style w:type="character" w:customStyle="1" w:styleId="PargrafodaListaChar">
    <w:name w:val="Parágrafo da Lista Char"/>
    <w:basedOn w:val="Fontepargpadro"/>
    <w:link w:val="PargrafodaLista"/>
    <w:uiPriority w:val="34"/>
    <w:rsid w:val="00BF355E"/>
    <w:rPr>
      <w:color w:val="595959" w:themeColor="text1" w:themeTint="A6"/>
    </w:rPr>
  </w:style>
  <w:style w:type="character" w:customStyle="1" w:styleId="CdigosChar">
    <w:name w:val="Códigos Char"/>
    <w:basedOn w:val="PargrafodaListaChar"/>
    <w:link w:val="Cdigos"/>
    <w:rsid w:val="00BF355E"/>
    <w:rPr>
      <w:rFonts w:ascii="Arial monospaced for SAP" w:hAnsi="Arial monospaced for SAP" w:cs="Courier New"/>
      <w:color w:val="595959" w:themeColor="text1" w:themeTint="A6"/>
      <w:sz w:val="16"/>
    </w:rPr>
  </w:style>
  <w:style w:type="character" w:customStyle="1" w:styleId="l0s551">
    <w:name w:val="l0s551"/>
    <w:basedOn w:val="Fontepargpadro"/>
    <w:rsid w:val="00DA2B64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521">
    <w:name w:val="l0s521"/>
    <w:basedOn w:val="Fontepargpadro"/>
    <w:rsid w:val="00DA2B64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table" w:customStyle="1" w:styleId="IntelligenzaIT01">
    <w:name w:val="IntelligenzaIT01"/>
    <w:basedOn w:val="Tabelanormal"/>
    <w:uiPriority w:val="99"/>
    <w:rsid w:val="00842890"/>
    <w:pPr>
      <w:spacing w:after="0" w:line="240" w:lineRule="auto"/>
    </w:pPr>
    <w:tblPr>
      <w:tblBorders>
        <w:top w:val="single" w:sz="4" w:space="0" w:color="B3DDF2" w:themeColor="background2" w:themeShade="E6"/>
        <w:left w:val="single" w:sz="4" w:space="0" w:color="B3DDF2" w:themeColor="background2" w:themeShade="E6"/>
        <w:bottom w:val="single" w:sz="4" w:space="0" w:color="B3DDF2" w:themeColor="background2" w:themeShade="E6"/>
        <w:right w:val="single" w:sz="4" w:space="0" w:color="B3DDF2" w:themeColor="background2" w:themeShade="E6"/>
        <w:insideH w:val="single" w:sz="4" w:space="0" w:color="B3DDF2" w:themeColor="background2" w:themeShade="E6"/>
        <w:insideV w:val="single" w:sz="4" w:space="0" w:color="B3DDF2" w:themeColor="background2" w:themeShade="E6"/>
      </w:tblBorders>
    </w:tblPr>
    <w:tblStylePr w:type="firstCol">
      <w:rPr>
        <w:color w:val="FFFFFF" w:themeColor="background1"/>
        <w:u w:color="FFFFFF" w:themeColor="background1"/>
      </w:rPr>
      <w:tblPr/>
      <w:tcPr>
        <w:shd w:val="clear" w:color="auto" w:fill="2191C9" w:themeFill="background2" w:themeFillShade="80"/>
      </w:tcPr>
    </w:tblStylePr>
  </w:style>
  <w:style w:type="paragraph" w:styleId="Textodebalo">
    <w:name w:val="Balloon Text"/>
    <w:basedOn w:val="Normal"/>
    <w:link w:val="TextodebaloChar"/>
    <w:uiPriority w:val="99"/>
    <w:semiHidden/>
    <w:unhideWhenUsed/>
    <w:rsid w:val="00B8537E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8537E"/>
    <w:rPr>
      <w:rFonts w:ascii="Segoe UI" w:hAnsi="Segoe UI" w:cs="Segoe UI"/>
      <w:color w:val="595959" w:themeColor="text1" w:themeTint="A6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918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4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package" Target="embeddings/Microsoft_Word_Document.docx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23" Type="http://schemas.openxmlformats.org/officeDocument/2006/relationships/footer" Target="footer2.xml"/><Relationship Id="rId10" Type="http://schemas.openxmlformats.org/officeDocument/2006/relationships/image" Target="media/image2.png"/><Relationship Id="rId19" Type="http://schemas.openxmlformats.org/officeDocument/2006/relationships/image" Target="media/image15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hyperlink" Target="https://www.facebook.com/intelligenzait/" TargetMode="External"/><Relationship Id="rId7" Type="http://schemas.openxmlformats.org/officeDocument/2006/relationships/image" Target="media/image9.png"/><Relationship Id="rId2" Type="http://schemas.openxmlformats.org/officeDocument/2006/relationships/image" Target="media/image6.png"/><Relationship Id="rId1" Type="http://schemas.openxmlformats.org/officeDocument/2006/relationships/hyperlink" Target="https://www.linkedin.com/company/intelligenza" TargetMode="External"/><Relationship Id="rId6" Type="http://schemas.openxmlformats.org/officeDocument/2006/relationships/image" Target="media/image8.png"/><Relationship Id="rId5" Type="http://schemas.openxmlformats.org/officeDocument/2006/relationships/hyperlink" Target="http://www.intelligenzait.com/" TargetMode="External"/><Relationship Id="rId4" Type="http://schemas.openxmlformats.org/officeDocument/2006/relationships/image" Target="media/image7.png"/><Relationship Id="rId9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hyperlink" Target="https://www.facebook.com/intelligenzait/" TargetMode="External"/><Relationship Id="rId7" Type="http://schemas.openxmlformats.org/officeDocument/2006/relationships/image" Target="media/image9.png"/><Relationship Id="rId2" Type="http://schemas.openxmlformats.org/officeDocument/2006/relationships/image" Target="media/image6.png"/><Relationship Id="rId1" Type="http://schemas.openxmlformats.org/officeDocument/2006/relationships/hyperlink" Target="https://www.linkedin.com/company/intelligenza" TargetMode="External"/><Relationship Id="rId6" Type="http://schemas.openxmlformats.org/officeDocument/2006/relationships/image" Target="media/image8.png"/><Relationship Id="rId5" Type="http://schemas.openxmlformats.org/officeDocument/2006/relationships/hyperlink" Target="http://www.intelligenzait.com/" TargetMode="External"/><Relationship Id="rId4" Type="http://schemas.openxmlformats.org/officeDocument/2006/relationships/image" Target="media/image7.png"/><Relationship Id="rId9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vell%201511\Documents\Modelos%20Personalizados%20do%20Office\Especifica&#231;&#227;o_Funcional_Intelligenza_2018.dotx" TargetMode="External"/></Relationships>
</file>

<file path=word/theme/theme1.xml><?xml version="1.0" encoding="utf-8"?>
<a:theme xmlns:a="http://schemas.openxmlformats.org/drawingml/2006/main" name="Tema do Office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setembro de 2022</PublishDate>
  <Abstract/>
  <CompanyAddress>www.intelligenzait.com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EF7ED9-2E6E-4C9A-B79D-C779208017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Especificação_Funcional_Intelligenza_2018.dotx</Template>
  <TotalTime>234</TotalTime>
  <Pages>10</Pages>
  <Words>1177</Words>
  <Characters>6360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Especificação Técnica - Projeto</vt:lpstr>
    </vt:vector>
  </TitlesOfParts>
  <Company>Intelligenza IT &amp; Business Solution</Company>
  <LinksUpToDate>false</LinksUpToDate>
  <CharactersWithSpaces>7522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Especificação Técnica – VIA VAREJO</dc:title>
  <dc:subject>ADIÇÃO DE FILTROS - MONITOR DE LOGS SST</dc:subject>
  <dc:creator>Lucas Marques Oliva</dc:creator>
  <cp:keywords/>
  <dc:description/>
  <cp:lastModifiedBy>Lucas Marques</cp:lastModifiedBy>
  <cp:revision>159</cp:revision>
  <dcterms:created xsi:type="dcterms:W3CDTF">2020-04-17T17:51:00Z</dcterms:created>
  <dcterms:modified xsi:type="dcterms:W3CDTF">2022-10-31T14:19:00Z</dcterms:modified>
</cp:coreProperties>
</file>